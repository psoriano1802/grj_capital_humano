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540E" w14:textId="273363C6" w:rsidR="000E5C36" w:rsidRDefault="000E5C36" w:rsidP="000E5C36">
      <w:pPr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5470"/>
      </w:tblGrid>
      <w:tr w:rsidR="000F4877" w14:paraId="52DC1FD1" w14:textId="77777777" w:rsidTr="000F4877">
        <w:tc>
          <w:tcPr>
            <w:tcW w:w="5070" w:type="dxa"/>
          </w:tcPr>
          <w:p w14:paraId="0BCA6B84" w14:textId="09177A35" w:rsidR="000F4877" w:rsidRDefault="000F4877" w:rsidP="000E5C36">
            <w:pPr>
              <w:rPr>
                <w:rFonts w:asciiTheme="minorHAnsi" w:hAnsiTheme="minorHAnsi"/>
                <w:sz w:val="20"/>
              </w:rPr>
            </w:pPr>
            <w:r w:rsidRPr="00EC75DC">
              <w:rPr>
                <w:rFonts w:asciiTheme="minorHAnsi" w:hAnsiTheme="minorHAnsi" w:cstheme="minorHAnsi"/>
                <w:b/>
                <w:sz w:val="20"/>
              </w:rPr>
              <w:t>Nombre del cliente</w:t>
            </w:r>
            <w:r>
              <w:rPr>
                <w:rFonts w:asciiTheme="minorHAnsi" w:hAnsiTheme="minorHAnsi" w:cstheme="minorHAnsi"/>
                <w:b/>
                <w:sz w:val="20"/>
              </w:rPr>
              <w:t>:</w:t>
            </w:r>
          </w:p>
        </w:tc>
        <w:tc>
          <w:tcPr>
            <w:tcW w:w="5470" w:type="dxa"/>
          </w:tcPr>
          <w:p w14:paraId="6F8B6CDC" w14:textId="4AE346AB" w:rsidR="000F4877" w:rsidRDefault="00000000" w:rsidP="000E5C36">
            <w:pPr>
              <w:rPr>
                <w:rFonts w:asciiTheme="minorHAnsi" w:hAnsi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sz w:val="20"/>
                </w:rPr>
                <w:alias w:val="Palabras clave"/>
                <w:id w:val="72547314"/>
                <w:placeholder>
                  <w:docPart w:val="1FA7FFDB639D4368898D07C2C9A47E3E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BC644E">
                  <w:rPr>
                    <w:rFonts w:asciiTheme="minorHAnsi" w:hAnsiTheme="minorHAnsi" w:cstheme="minorHAnsi"/>
                    <w:b/>
                    <w:sz w:val="20"/>
                  </w:rPr>
                  <w:t>Cliente</w:t>
                </w:r>
              </w:sdtContent>
            </w:sdt>
          </w:p>
        </w:tc>
      </w:tr>
      <w:tr w:rsidR="000F4877" w14:paraId="75CA5946" w14:textId="77777777" w:rsidTr="000F4877">
        <w:tc>
          <w:tcPr>
            <w:tcW w:w="5070" w:type="dxa"/>
          </w:tcPr>
          <w:p w14:paraId="61BD8458" w14:textId="1E2EDD47" w:rsidR="000F4877" w:rsidRDefault="000F4877" w:rsidP="000E5C36">
            <w:pPr>
              <w:rPr>
                <w:rFonts w:asciiTheme="minorHAnsi" w:hAnsiTheme="minorHAnsi"/>
                <w:sz w:val="20"/>
              </w:rPr>
            </w:pPr>
            <w:r w:rsidRPr="0002366E">
              <w:rPr>
                <w:rFonts w:asciiTheme="minorHAnsi" w:hAnsiTheme="minorHAnsi" w:cstheme="minorHAnsi"/>
                <w:b/>
                <w:sz w:val="20"/>
              </w:rPr>
              <w:t>Personal por parte del cliente:</w:t>
            </w:r>
          </w:p>
        </w:tc>
        <w:tc>
          <w:tcPr>
            <w:tcW w:w="5470" w:type="dxa"/>
          </w:tcPr>
          <w:p w14:paraId="3E8B01A1" w14:textId="0AE30FFD" w:rsidR="000F4877" w:rsidRDefault="00BC644E" w:rsidP="000E5C36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Por definir</w:t>
            </w:r>
          </w:p>
        </w:tc>
      </w:tr>
      <w:tr w:rsidR="000F4877" w14:paraId="7756B596" w14:textId="77777777" w:rsidTr="000F4877">
        <w:tc>
          <w:tcPr>
            <w:tcW w:w="5070" w:type="dxa"/>
          </w:tcPr>
          <w:p w14:paraId="6ECFBFD3" w14:textId="4F033C6C" w:rsidR="000F4877" w:rsidRDefault="000F4877" w:rsidP="000E5C36">
            <w:pPr>
              <w:rPr>
                <w:rFonts w:asciiTheme="minorHAnsi" w:hAnsiTheme="minorHAnsi"/>
                <w:sz w:val="20"/>
              </w:rPr>
            </w:pPr>
            <w:r w:rsidRPr="00EC75DC">
              <w:rPr>
                <w:rFonts w:asciiTheme="minorHAnsi" w:hAnsiTheme="minorHAnsi" w:cstheme="minorHAnsi"/>
                <w:b/>
                <w:sz w:val="20"/>
              </w:rPr>
              <w:t>Asesor Kepler:</w:t>
            </w:r>
          </w:p>
        </w:tc>
        <w:tc>
          <w:tcPr>
            <w:tcW w:w="5470" w:type="dxa"/>
          </w:tcPr>
          <w:p w14:paraId="32FEE2FC" w14:textId="5B66D7BD" w:rsidR="000F4877" w:rsidRDefault="00BC644E" w:rsidP="000E5C36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José Pablo Soriano Jiménez</w:t>
            </w:r>
          </w:p>
        </w:tc>
      </w:tr>
      <w:tr w:rsidR="000F4877" w14:paraId="659B6368" w14:textId="77777777" w:rsidTr="000F4877">
        <w:tc>
          <w:tcPr>
            <w:tcW w:w="5070" w:type="dxa"/>
          </w:tcPr>
          <w:p w14:paraId="548125BD" w14:textId="58FACFE5" w:rsidR="000F4877" w:rsidRDefault="000F4877" w:rsidP="000E5C36">
            <w:pPr>
              <w:rPr>
                <w:rFonts w:asciiTheme="minorHAnsi" w:hAnsiTheme="minorHAnsi"/>
                <w:sz w:val="20"/>
              </w:rPr>
            </w:pPr>
            <w:r w:rsidRPr="00EC75DC">
              <w:rPr>
                <w:rFonts w:asciiTheme="minorHAnsi" w:hAnsiTheme="minorHAnsi" w:cstheme="minorHAnsi"/>
                <w:b/>
                <w:sz w:val="20"/>
              </w:rPr>
              <w:t>Fecha de elaboración de la orden:</w:t>
            </w:r>
          </w:p>
        </w:tc>
        <w:tc>
          <w:tcPr>
            <w:tcW w:w="5470" w:type="dxa"/>
          </w:tcPr>
          <w:p w14:paraId="7991B360" w14:textId="4047F4F0" w:rsidR="000F4877" w:rsidRDefault="00BC644E" w:rsidP="000E5C36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Por definir</w:t>
            </w:r>
          </w:p>
        </w:tc>
      </w:tr>
      <w:tr w:rsidR="000F4877" w14:paraId="5296DFBA" w14:textId="77777777" w:rsidTr="000F4877">
        <w:tc>
          <w:tcPr>
            <w:tcW w:w="5070" w:type="dxa"/>
          </w:tcPr>
          <w:p w14:paraId="15417E9A" w14:textId="7E7D4EBC" w:rsidR="000F4877" w:rsidRDefault="000F4877" w:rsidP="000E5C36">
            <w:pPr>
              <w:rPr>
                <w:rFonts w:asciiTheme="minorHAnsi" w:hAnsiTheme="minorHAnsi"/>
                <w:sz w:val="20"/>
              </w:rPr>
            </w:pPr>
            <w:r w:rsidRPr="00EC75DC">
              <w:rPr>
                <w:rFonts w:asciiTheme="minorHAnsi" w:hAnsiTheme="minorHAnsi" w:cstheme="minorHAnsi"/>
                <w:b/>
                <w:sz w:val="20"/>
              </w:rPr>
              <w:t>Fecha o plazo estimado para la terminación de esta orden</w:t>
            </w:r>
            <w:r w:rsidRPr="0002366E">
              <w:rPr>
                <w:rFonts w:asciiTheme="minorHAnsi" w:hAnsiTheme="minorHAnsi" w:cstheme="minorHAnsi"/>
                <w:b/>
                <w:sz w:val="20"/>
              </w:rPr>
              <w:t>:</w:t>
            </w:r>
          </w:p>
        </w:tc>
        <w:tc>
          <w:tcPr>
            <w:tcW w:w="5470" w:type="dxa"/>
          </w:tcPr>
          <w:p w14:paraId="0CA28A0E" w14:textId="1C4DB208" w:rsidR="000F4877" w:rsidRDefault="000F4877" w:rsidP="000E5C36">
            <w:pPr>
              <w:rPr>
                <w:rFonts w:asciiTheme="minorHAnsi" w:hAnsiTheme="minorHAnsi"/>
                <w:sz w:val="20"/>
              </w:rPr>
            </w:pPr>
            <w:r w:rsidRPr="0002366E">
              <w:rPr>
                <w:rFonts w:asciiTheme="minorHAnsi" w:hAnsiTheme="minorHAnsi" w:cstheme="minorHAnsi"/>
                <w:b/>
                <w:sz w:val="20"/>
              </w:rPr>
              <w:t>Por definir con el cliente</w:t>
            </w:r>
          </w:p>
        </w:tc>
      </w:tr>
    </w:tbl>
    <w:p w14:paraId="57CE7905" w14:textId="77777777" w:rsidR="001A7225" w:rsidRPr="00EC75DC" w:rsidRDefault="001A7225" w:rsidP="001A7225">
      <w:pPr>
        <w:jc w:val="both"/>
        <w:textAlignment w:val="center"/>
        <w:rPr>
          <w:rFonts w:asciiTheme="minorHAnsi" w:hAnsiTheme="minorHAnsi" w:cstheme="minorHAnsi"/>
          <w:color w:val="0000CC"/>
          <w:sz w:val="20"/>
        </w:rPr>
      </w:pPr>
    </w:p>
    <w:p w14:paraId="66CCC896" w14:textId="77777777" w:rsidR="00575B33" w:rsidRPr="00054F10" w:rsidRDefault="00575B33" w:rsidP="008B380D">
      <w:pPr>
        <w:pStyle w:val="Prrafodelista"/>
        <w:numPr>
          <w:ilvl w:val="0"/>
          <w:numId w:val="17"/>
        </w:numPr>
        <w:rPr>
          <w:rFonts w:asciiTheme="minorHAnsi" w:hAnsiTheme="minorHAnsi"/>
          <w:b/>
          <w:sz w:val="20"/>
        </w:rPr>
      </w:pPr>
      <w:r w:rsidRPr="00054F10">
        <w:rPr>
          <w:rFonts w:asciiTheme="minorHAnsi" w:hAnsiTheme="minorHAnsi"/>
          <w:b/>
          <w:sz w:val="20"/>
        </w:rPr>
        <w:t xml:space="preserve">Título. </w:t>
      </w:r>
    </w:p>
    <w:p w14:paraId="5F4A3EB9" w14:textId="5C9A9F86" w:rsidR="00D571A2" w:rsidRDefault="00000000" w:rsidP="00D571A2">
      <w:pPr>
        <w:pStyle w:val="Prrafodelista"/>
        <w:ind w:left="360"/>
        <w:jc w:val="both"/>
        <w:rPr>
          <w:rFonts w:asciiTheme="minorHAnsi" w:hAnsiTheme="minorHAnsi"/>
          <w:sz w:val="20"/>
        </w:rPr>
      </w:pPr>
      <w:sdt>
        <w:sdtPr>
          <w:rPr>
            <w:rFonts w:asciiTheme="minorHAnsi" w:hAnsiTheme="minorHAnsi"/>
            <w:sz w:val="20"/>
          </w:rPr>
          <w:alias w:val="Título"/>
          <w:id w:val="6032590"/>
          <w:placeholder>
            <w:docPart w:val="0EBFE9921CEC412EABE58DD533F3E1F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583D75">
            <w:rPr>
              <w:rFonts w:asciiTheme="minorHAnsi" w:hAnsiTheme="minorHAnsi"/>
              <w:sz w:val="20"/>
            </w:rPr>
            <w:t xml:space="preserve">Aplicación </w:t>
          </w:r>
          <w:proofErr w:type="spellStart"/>
          <w:r w:rsidR="00583D75">
            <w:rPr>
              <w:rFonts w:asciiTheme="minorHAnsi" w:hAnsiTheme="minorHAnsi"/>
              <w:sz w:val="20"/>
            </w:rPr>
            <w:t>Movil</w:t>
          </w:r>
          <w:proofErr w:type="spellEnd"/>
        </w:sdtContent>
      </w:sdt>
    </w:p>
    <w:p w14:paraId="141D8B40" w14:textId="77777777" w:rsidR="0058368F" w:rsidRDefault="0058368F" w:rsidP="00D571A2">
      <w:pPr>
        <w:pStyle w:val="Prrafodelista"/>
        <w:ind w:left="360"/>
        <w:jc w:val="both"/>
        <w:rPr>
          <w:rFonts w:asciiTheme="minorHAnsi" w:hAnsiTheme="minorHAnsi"/>
          <w:b/>
          <w:sz w:val="20"/>
        </w:rPr>
      </w:pPr>
    </w:p>
    <w:p w14:paraId="57561254" w14:textId="12303ABE" w:rsidR="00575B33" w:rsidRPr="00054F10" w:rsidRDefault="00BE30BA" w:rsidP="008B380D">
      <w:pPr>
        <w:pStyle w:val="Prrafodelista"/>
        <w:numPr>
          <w:ilvl w:val="0"/>
          <w:numId w:val="17"/>
        </w:numPr>
        <w:jc w:val="both"/>
        <w:rPr>
          <w:rFonts w:asciiTheme="minorHAnsi" w:hAnsiTheme="minorHAnsi"/>
          <w:b/>
          <w:sz w:val="20"/>
        </w:rPr>
      </w:pPr>
      <w:r w:rsidRPr="00054F10">
        <w:rPr>
          <w:rFonts w:asciiTheme="minorHAnsi" w:hAnsiTheme="minorHAnsi"/>
          <w:b/>
          <w:sz w:val="20"/>
        </w:rPr>
        <w:t>Descripción a detalle de la orden de servicio</w:t>
      </w:r>
      <w:r w:rsidR="00575B33" w:rsidRPr="00054F10">
        <w:rPr>
          <w:rFonts w:asciiTheme="minorHAnsi" w:hAnsiTheme="minorHAnsi"/>
          <w:b/>
          <w:sz w:val="20"/>
        </w:rPr>
        <w:t xml:space="preserve">. </w:t>
      </w:r>
    </w:p>
    <w:p w14:paraId="581F07C0" w14:textId="597F4941" w:rsidR="00D4486D" w:rsidRDefault="00583D75" w:rsidP="00D4486D">
      <w:pPr>
        <w:pStyle w:val="Prrafodelista"/>
        <w:numPr>
          <w:ilvl w:val="0"/>
          <w:numId w:val="25"/>
        </w:numPr>
        <w:jc w:val="both"/>
        <w:rPr>
          <w:rFonts w:asciiTheme="minorHAnsi" w:hAnsiTheme="minorHAnsi"/>
          <w:sz w:val="20"/>
        </w:rPr>
      </w:pPr>
      <w:r w:rsidRPr="00583D75">
        <w:rPr>
          <w:rFonts w:asciiTheme="minorHAnsi" w:hAnsiTheme="minorHAnsi"/>
          <w:sz w:val="20"/>
        </w:rPr>
        <w:t xml:space="preserve">Se requiere que la app pueda trabajar para enlazar los clientes </w:t>
      </w:r>
      <w:proofErr w:type="spellStart"/>
      <w:r w:rsidRPr="00583D75">
        <w:rPr>
          <w:rFonts w:asciiTheme="minorHAnsi" w:hAnsiTheme="minorHAnsi"/>
          <w:sz w:val="20"/>
        </w:rPr>
        <w:t xml:space="preserve">de </w:t>
      </w:r>
      <w:r w:rsidR="00A04084">
        <w:rPr>
          <w:rFonts w:asciiTheme="minorHAnsi" w:hAnsiTheme="minorHAnsi"/>
          <w:sz w:val="20"/>
        </w:rPr>
        <w:t>el</w:t>
      </w:r>
      <w:proofErr w:type="spellEnd"/>
      <w:r w:rsidRPr="00583D75">
        <w:rPr>
          <w:rFonts w:asciiTheme="minorHAnsi" w:hAnsiTheme="minorHAnsi"/>
          <w:sz w:val="20"/>
        </w:rPr>
        <w:t xml:space="preserve"> ERP Kepler, con la siguiente funcionalidad:</w:t>
      </w:r>
    </w:p>
    <w:p w14:paraId="437CB24B" w14:textId="77777777" w:rsidR="00583D75" w:rsidRPr="00583D75" w:rsidRDefault="00583D75" w:rsidP="00583D75">
      <w:pPr>
        <w:pStyle w:val="Prrafodelista"/>
        <w:numPr>
          <w:ilvl w:val="1"/>
          <w:numId w:val="25"/>
        </w:numPr>
        <w:jc w:val="both"/>
        <w:rPr>
          <w:rFonts w:asciiTheme="minorHAnsi" w:hAnsiTheme="minorHAnsi"/>
          <w:sz w:val="20"/>
        </w:rPr>
      </w:pPr>
      <w:r w:rsidRPr="00583D75">
        <w:rPr>
          <w:rFonts w:asciiTheme="minorHAnsi" w:hAnsiTheme="minorHAnsi"/>
          <w:sz w:val="20"/>
        </w:rPr>
        <w:t>Consultar existencias</w:t>
      </w:r>
    </w:p>
    <w:p w14:paraId="21D0BB52" w14:textId="51120926" w:rsidR="00583D75" w:rsidRPr="00583D75" w:rsidRDefault="00583D75" w:rsidP="00583D75">
      <w:pPr>
        <w:pStyle w:val="Prrafodelista"/>
        <w:numPr>
          <w:ilvl w:val="1"/>
          <w:numId w:val="25"/>
        </w:numPr>
        <w:jc w:val="both"/>
        <w:rPr>
          <w:rFonts w:asciiTheme="minorHAnsi" w:hAnsiTheme="minorHAnsi"/>
          <w:sz w:val="20"/>
        </w:rPr>
      </w:pPr>
      <w:r w:rsidRPr="00583D75">
        <w:rPr>
          <w:rFonts w:asciiTheme="minorHAnsi" w:hAnsiTheme="minorHAnsi"/>
          <w:sz w:val="20"/>
        </w:rPr>
        <w:t>Levantar pedidos desde la app</w:t>
      </w:r>
    </w:p>
    <w:p w14:paraId="0A68A9BF" w14:textId="77777777" w:rsidR="001076D6" w:rsidRPr="001076D6" w:rsidRDefault="001076D6" w:rsidP="00583D75">
      <w:pPr>
        <w:pStyle w:val="Prrafodelista"/>
        <w:numPr>
          <w:ilvl w:val="1"/>
          <w:numId w:val="25"/>
        </w:numPr>
        <w:jc w:val="both"/>
        <w:rPr>
          <w:rFonts w:asciiTheme="minorHAnsi" w:hAnsiTheme="minorHAnsi"/>
          <w:sz w:val="20"/>
        </w:rPr>
      </w:pPr>
    </w:p>
    <w:p w14:paraId="36F540D4" w14:textId="365C34F7" w:rsidR="00583D75" w:rsidRPr="0061247B" w:rsidRDefault="00A04084" w:rsidP="00583D75">
      <w:pPr>
        <w:pStyle w:val="Prrafodelista"/>
        <w:numPr>
          <w:ilvl w:val="1"/>
          <w:numId w:val="25"/>
        </w:numPr>
        <w:jc w:val="both"/>
        <w:rPr>
          <w:rFonts w:asciiTheme="minorHAnsi" w:hAnsiTheme="minorHAnsi"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3D8F05" wp14:editId="667F2285">
            <wp:simplePos x="0" y="0"/>
            <wp:positionH relativeFrom="column">
              <wp:posOffset>3796665</wp:posOffset>
            </wp:positionH>
            <wp:positionV relativeFrom="paragraph">
              <wp:posOffset>1900555</wp:posOffset>
            </wp:positionV>
            <wp:extent cx="2245360" cy="2968625"/>
            <wp:effectExtent l="0" t="0" r="2540" b="3175"/>
            <wp:wrapTopAndBottom/>
            <wp:docPr id="1225245199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5199" name="Imagen 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05"/>
                    <a:stretch/>
                  </pic:blipFill>
                  <pic:spPr bwMode="auto">
                    <a:xfrm>
                      <a:off x="0" y="0"/>
                      <a:ext cx="224536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/>
          <w:noProof/>
          <w:sz w:val="20"/>
        </w:rPr>
        <w:drawing>
          <wp:anchor distT="0" distB="0" distL="114300" distR="114300" simplePos="0" relativeHeight="251658240" behindDoc="0" locked="0" layoutInCell="1" allowOverlap="1" wp14:anchorId="67B5E0DE" wp14:editId="0E64CA72">
            <wp:simplePos x="0" y="0"/>
            <wp:positionH relativeFrom="column">
              <wp:posOffset>711200</wp:posOffset>
            </wp:positionH>
            <wp:positionV relativeFrom="paragraph">
              <wp:posOffset>222885</wp:posOffset>
            </wp:positionV>
            <wp:extent cx="2091356" cy="4647600"/>
            <wp:effectExtent l="0" t="0" r="4445" b="635"/>
            <wp:wrapTopAndBottom/>
            <wp:docPr id="1668265748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5748" name="Imagen 3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356" cy="46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D75" w:rsidRPr="00583D75">
        <w:rPr>
          <w:rFonts w:asciiTheme="minorHAnsi" w:hAnsiTheme="minorHAnsi"/>
          <w:sz w:val="20"/>
        </w:rPr>
        <w:t>Consultar estado de cuenta</w:t>
      </w:r>
    </w:p>
    <w:p w14:paraId="00DB0EFC" w14:textId="07B3A3CC" w:rsidR="00E1761D" w:rsidRDefault="00A04084" w:rsidP="00E1761D">
      <w:pPr>
        <w:jc w:val="both"/>
        <w:rPr>
          <w:rFonts w:asciiTheme="minorHAnsi" w:hAnsiTheme="minorHAns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9F8F65" wp14:editId="491B8BC2">
                <wp:simplePos x="0" y="0"/>
                <wp:positionH relativeFrom="column">
                  <wp:posOffset>417195</wp:posOffset>
                </wp:positionH>
                <wp:positionV relativeFrom="paragraph">
                  <wp:posOffset>4838148</wp:posOffset>
                </wp:positionV>
                <wp:extent cx="2949934" cy="445274"/>
                <wp:effectExtent l="0" t="0" r="0" b="0"/>
                <wp:wrapNone/>
                <wp:docPr id="35338938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934" cy="445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47D6D" w14:textId="70228B9C" w:rsidR="00A04084" w:rsidRDefault="00A04084">
                            <w:r w:rsidRPr="00A04084">
                              <w:rPr>
                                <w:rFonts w:asciiTheme="minorHAnsi" w:hAnsiTheme="minorHAnsi"/>
                                <w:sz w:val="20"/>
                              </w:rPr>
                              <w:t>Página de Inicio: Usuarios ilimitados por razón social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9F8F6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2.85pt;margin-top:380.95pt;width:232.3pt;height:3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" filled="f" stroked="f" strokeweight=".5pt">
                <v:textbox>
                  <w:txbxContent>
                    <w:p w14:paraId="3B147D6D" w14:textId="70228B9C" w:rsidR="00A04084" w:rsidRDefault="00A04084">
                      <w:r w:rsidRPr="00A04084">
                        <w:rPr>
                          <w:rFonts w:asciiTheme="minorHAnsi" w:hAnsiTheme="minorHAnsi"/>
                          <w:sz w:val="20"/>
                        </w:rPr>
                        <w:t>Página de Inicio: Usuarios ilimitados por razón social</w:t>
                      </w:r>
                      <w:r>
                        <w:rPr>
                          <w:rFonts w:asciiTheme="minorHAnsi" w:hAnsiTheme="minorHAnsi"/>
                          <w:sz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F2412" wp14:editId="10FCD7CA">
                <wp:simplePos x="0" y="0"/>
                <wp:positionH relativeFrom="column">
                  <wp:posOffset>3756991</wp:posOffset>
                </wp:positionH>
                <wp:positionV relativeFrom="paragraph">
                  <wp:posOffset>4830776</wp:posOffset>
                </wp:positionV>
                <wp:extent cx="2671639" cy="453225"/>
                <wp:effectExtent l="0" t="0" r="0" b="4445"/>
                <wp:wrapNone/>
                <wp:docPr id="23509189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639" cy="45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150AC" w14:textId="7BCC3392" w:rsidR="00A04084" w:rsidRDefault="00A04084" w:rsidP="00A04084">
                            <w:pPr>
                              <w:jc w:val="both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Aviso de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>sincronización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</w:rPr>
                              <w:t xml:space="preserve">: </w:t>
                            </w:r>
                            <w:r w:rsidR="00C45F42">
                              <w:rPr>
                                <w:rFonts w:asciiTheme="minorHAnsi" w:hAnsiTheme="minorHAnsi"/>
                                <w:sz w:val="20"/>
                              </w:rPr>
                              <w:t>Se debe sincronizar para enlazar la información.</w:t>
                            </w:r>
                          </w:p>
                          <w:p w14:paraId="6DC08743" w14:textId="77777777" w:rsidR="00A04084" w:rsidRDefault="00A04084" w:rsidP="00A04084">
                            <w:pPr>
                              <w:jc w:val="both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</w:p>
                          <w:p w14:paraId="0BB04F99" w14:textId="77777777" w:rsidR="00A04084" w:rsidRDefault="00A040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F2412" id="Cuadro de texto 5" o:spid="_x0000_s1027" type="#_x0000_t202" style="position:absolute;left:0;text-align:left;margin-left:295.85pt;margin-top:380.4pt;width:210.35pt;height:35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39GgIAADM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" filled="f" stroked="f" strokeweight=".5pt">
                <v:textbox>
                  <w:txbxContent>
                    <w:p w14:paraId="1D4150AC" w14:textId="7BCC3392" w:rsidR="00A04084" w:rsidRDefault="00A04084" w:rsidP="00A04084">
                      <w:pPr>
                        <w:jc w:val="both"/>
                        <w:rPr>
                          <w:rFonts w:asciiTheme="minorHAnsi" w:hAnsiTheme="minorHAnsi"/>
                          <w:sz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</w:rPr>
                        <w:t xml:space="preserve">Aviso de </w:t>
                      </w:r>
                      <w:r>
                        <w:rPr>
                          <w:rFonts w:asciiTheme="minorHAnsi" w:hAnsiTheme="minorHAnsi"/>
                          <w:sz w:val="20"/>
                        </w:rPr>
                        <w:t>sincronización</w:t>
                      </w:r>
                      <w:r>
                        <w:rPr>
                          <w:rFonts w:asciiTheme="minorHAnsi" w:hAnsiTheme="minorHAnsi"/>
                          <w:sz w:val="20"/>
                        </w:rPr>
                        <w:t xml:space="preserve">: </w:t>
                      </w:r>
                      <w:r w:rsidR="00C45F42">
                        <w:rPr>
                          <w:rFonts w:asciiTheme="minorHAnsi" w:hAnsiTheme="minorHAnsi"/>
                          <w:sz w:val="20"/>
                        </w:rPr>
                        <w:t>Se debe sincronizar para enlazar la información.</w:t>
                      </w:r>
                    </w:p>
                    <w:p w14:paraId="6DC08743" w14:textId="77777777" w:rsidR="00A04084" w:rsidRDefault="00A04084" w:rsidP="00A04084">
                      <w:pPr>
                        <w:jc w:val="both"/>
                        <w:rPr>
                          <w:rFonts w:asciiTheme="minorHAnsi" w:hAnsiTheme="minorHAnsi"/>
                          <w:sz w:val="20"/>
                        </w:rPr>
                      </w:pPr>
                    </w:p>
                    <w:p w14:paraId="0BB04F99" w14:textId="77777777" w:rsidR="00A04084" w:rsidRDefault="00A0408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83696F" wp14:editId="2E067207">
                <wp:extent cx="304800" cy="304800"/>
                <wp:effectExtent l="0" t="0" r="0" b="0"/>
                <wp:docPr id="3796896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5C2FE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inorHAnsi" w:hAnsiTheme="minorHAnsi"/>
          <w:sz w:val="20"/>
        </w:rPr>
        <w:tab/>
      </w:r>
    </w:p>
    <w:p w14:paraId="4EC8EEBA" w14:textId="77777777" w:rsidR="00E1761D" w:rsidRDefault="00E1761D" w:rsidP="00E1761D">
      <w:pPr>
        <w:jc w:val="both"/>
        <w:rPr>
          <w:rFonts w:asciiTheme="minorHAnsi" w:hAnsiTheme="minorHAnsi"/>
          <w:sz w:val="20"/>
        </w:rPr>
      </w:pPr>
    </w:p>
    <w:p w14:paraId="541F1B3A" w14:textId="6FF90A72" w:rsidR="00D571A2" w:rsidRDefault="00D571A2" w:rsidP="00F3097A">
      <w:pPr>
        <w:rPr>
          <w:rFonts w:asciiTheme="minorHAnsi" w:hAnsiTheme="minorHAnsi"/>
          <w:sz w:val="20"/>
        </w:rPr>
      </w:pPr>
    </w:p>
    <w:p w14:paraId="52BB1C9B" w14:textId="77777777" w:rsidR="00A04084" w:rsidRDefault="00A04084" w:rsidP="00F3097A">
      <w:pPr>
        <w:rPr>
          <w:rFonts w:asciiTheme="minorHAnsi" w:hAnsiTheme="minorHAnsi"/>
          <w:sz w:val="20"/>
        </w:rPr>
      </w:pPr>
    </w:p>
    <w:p w14:paraId="515B6537" w14:textId="77777777" w:rsidR="00A04084" w:rsidRDefault="00A04084" w:rsidP="00F3097A">
      <w:pPr>
        <w:rPr>
          <w:rFonts w:asciiTheme="minorHAnsi" w:hAnsiTheme="minorHAnsi"/>
          <w:sz w:val="20"/>
        </w:rPr>
      </w:pPr>
    </w:p>
    <w:p w14:paraId="53DF9C9D" w14:textId="7FD194E5" w:rsidR="00C45F42" w:rsidRDefault="00C45F42" w:rsidP="00F3097A">
      <w:pPr>
        <w:rPr>
          <w:rFonts w:asciiTheme="minorHAnsi" w:hAnsiTheme="minorHAnsi"/>
          <w:sz w:val="20"/>
        </w:rPr>
      </w:pPr>
    </w:p>
    <w:p w14:paraId="34F5016F" w14:textId="381136A5" w:rsidR="00C45F42" w:rsidRDefault="00C45F42" w:rsidP="00F3097A">
      <w:pPr>
        <w:rPr>
          <w:rFonts w:asciiTheme="minorHAnsi" w:hAnsiTheme="minorHAnsi"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EDC601E" wp14:editId="35F4EBC3">
            <wp:simplePos x="0" y="0"/>
            <wp:positionH relativeFrom="column">
              <wp:posOffset>606977</wp:posOffset>
            </wp:positionH>
            <wp:positionV relativeFrom="paragraph">
              <wp:posOffset>795412</wp:posOffset>
            </wp:positionV>
            <wp:extent cx="2091600" cy="4648716"/>
            <wp:effectExtent l="0" t="0" r="4445" b="0"/>
            <wp:wrapTopAndBottom/>
            <wp:docPr id="232059827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9827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00" cy="464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03E0E" w14:textId="3360ED5B" w:rsidR="00A04084" w:rsidRPr="00054F10" w:rsidRDefault="00A04084" w:rsidP="00F3097A">
      <w:pPr>
        <w:rPr>
          <w:rFonts w:asciiTheme="minorHAnsi" w:hAnsiTheme="minorHAnsi"/>
          <w:sz w:val="20"/>
        </w:rPr>
      </w:pPr>
    </w:p>
    <w:p w14:paraId="1C7E39F5" w14:textId="3FFCF59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7578ABAC" w14:textId="75F16BCE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1D096BDE" w14:textId="57963D25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00D9382" wp14:editId="295B364D">
            <wp:simplePos x="0" y="0"/>
            <wp:positionH relativeFrom="column">
              <wp:posOffset>3859833</wp:posOffset>
            </wp:positionH>
            <wp:positionV relativeFrom="paragraph">
              <wp:posOffset>173355</wp:posOffset>
            </wp:positionV>
            <wp:extent cx="2091055" cy="4647565"/>
            <wp:effectExtent l="0" t="0" r="4445" b="635"/>
            <wp:wrapTopAndBottom/>
            <wp:docPr id="1620755656" name="Imagen 9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5656" name="Imagen 9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1475A" w14:textId="48A66A2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70C8A3E2" w14:textId="33433043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8A453C" wp14:editId="49AB7B0B">
                <wp:simplePos x="0" y="0"/>
                <wp:positionH relativeFrom="column">
                  <wp:posOffset>201295</wp:posOffset>
                </wp:positionH>
                <wp:positionV relativeFrom="paragraph">
                  <wp:posOffset>45803</wp:posOffset>
                </wp:positionV>
                <wp:extent cx="2941983" cy="445273"/>
                <wp:effectExtent l="0" t="0" r="0" b="0"/>
                <wp:wrapNone/>
                <wp:docPr id="100159713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98D15" w14:textId="00525249" w:rsidR="00C45F42" w:rsidRPr="00C45F42" w:rsidRDefault="00C45F4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Sincronizador: </w:t>
                            </w:r>
                            <w:r w:rsidRPr="00C45F42">
                              <w:rPr>
                                <w:lang w:val="es-ES"/>
                              </w:rPr>
                              <w:t xml:space="preserve">Descarga los </w:t>
                            </w:r>
                            <w:proofErr w:type="spellStart"/>
                            <w:r w:rsidRPr="00C45F42">
                              <w:rPr>
                                <w:lang w:val="es-ES"/>
                              </w:rPr>
                              <w:t>catalogos</w:t>
                            </w:r>
                            <w:proofErr w:type="spellEnd"/>
                            <w:r w:rsidRPr="00C45F42">
                              <w:rPr>
                                <w:lang w:val="es-ES"/>
                              </w:rPr>
                              <w:t xml:space="preserve"> del ERP Kepler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A453C" id="Cuadro de texto 8" o:spid="_x0000_s1028" type="#_x0000_t202" style="position:absolute;left:0;text-align:left;margin-left:15.85pt;margin-top:3.6pt;width:231.65pt;height:3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" filled="f" stroked="f" strokeweight=".5pt">
                <v:textbox>
                  <w:txbxContent>
                    <w:p w14:paraId="06E98D15" w14:textId="00525249" w:rsidR="00C45F42" w:rsidRPr="00C45F42" w:rsidRDefault="00C45F4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Sincronizador: </w:t>
                      </w:r>
                      <w:r w:rsidRPr="00C45F42">
                        <w:rPr>
                          <w:lang w:val="es-ES"/>
                        </w:rPr>
                        <w:t xml:space="preserve">Descarga los </w:t>
                      </w:r>
                      <w:proofErr w:type="spellStart"/>
                      <w:r w:rsidRPr="00C45F42">
                        <w:rPr>
                          <w:lang w:val="es-ES"/>
                        </w:rPr>
                        <w:t>catalogos</w:t>
                      </w:r>
                      <w:proofErr w:type="spellEnd"/>
                      <w:r w:rsidRPr="00C45F42">
                        <w:rPr>
                          <w:lang w:val="es-ES"/>
                        </w:rPr>
                        <w:t xml:space="preserve"> del ERP Kepler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CCC2B0" wp14:editId="65664759">
                <wp:simplePos x="0" y="0"/>
                <wp:positionH relativeFrom="column">
                  <wp:posOffset>3549208</wp:posOffset>
                </wp:positionH>
                <wp:positionV relativeFrom="paragraph">
                  <wp:posOffset>41827</wp:posOffset>
                </wp:positionV>
                <wp:extent cx="2941983" cy="445273"/>
                <wp:effectExtent l="0" t="0" r="0" b="0"/>
                <wp:wrapNone/>
                <wp:docPr id="148285954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D6BFE" w14:textId="353698F6" w:rsidR="00C45F42" w:rsidRPr="00C45F42" w:rsidRDefault="00C45F42" w:rsidP="00C45F4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Existencias</w:t>
                            </w:r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lang w:val="es-ES"/>
                              </w:rPr>
                              <w:t xml:space="preserve">Reporte de existencias, 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local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 así como en tiempo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CC2B0" id="_x0000_s1029" type="#_x0000_t202" style="position:absolute;left:0;text-align:left;margin-left:279.45pt;margin-top:3.3pt;width:231.65pt;height:35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" filled="f" stroked="f" strokeweight=".5pt">
                <v:textbox>
                  <w:txbxContent>
                    <w:p w14:paraId="034D6BFE" w14:textId="353698F6" w:rsidR="00C45F42" w:rsidRPr="00C45F42" w:rsidRDefault="00C45F42" w:rsidP="00C45F4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Existencias</w:t>
                      </w:r>
                      <w:r>
                        <w:rPr>
                          <w:lang w:val="es-ES"/>
                        </w:rPr>
                        <w:t xml:space="preserve">: </w:t>
                      </w:r>
                      <w:r>
                        <w:rPr>
                          <w:lang w:val="es-ES"/>
                        </w:rPr>
                        <w:t xml:space="preserve">Reporte de existencias, </w:t>
                      </w:r>
                      <w:proofErr w:type="gramStart"/>
                      <w:r>
                        <w:rPr>
                          <w:lang w:val="es-ES"/>
                        </w:rPr>
                        <w:t>local</w:t>
                      </w:r>
                      <w:proofErr w:type="gramEnd"/>
                      <w:r>
                        <w:rPr>
                          <w:lang w:val="es-ES"/>
                        </w:rPr>
                        <w:t xml:space="preserve"> así como en tiempo real</w:t>
                      </w:r>
                    </w:p>
                  </w:txbxContent>
                </v:textbox>
              </v:shape>
            </w:pict>
          </mc:Fallback>
        </mc:AlternateContent>
      </w:r>
    </w:p>
    <w:p w14:paraId="21600D3B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79592715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08C2BC93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0A869B7B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5C50D1CA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79BB0318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00BB2DEA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69F481E1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5C5A70D4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72DC29F8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3ABAD5E1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5B6C219A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083C1AA9" w14:textId="6C44B8D6" w:rsidR="00C45F42" w:rsidRDefault="00C45F42" w:rsidP="00C45F42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C170B6" wp14:editId="7DFE5BC1">
                <wp:simplePos x="0" y="0"/>
                <wp:positionH relativeFrom="column">
                  <wp:posOffset>3765965</wp:posOffset>
                </wp:positionH>
                <wp:positionV relativeFrom="paragraph">
                  <wp:posOffset>6091611</wp:posOffset>
                </wp:positionV>
                <wp:extent cx="2941983" cy="445273"/>
                <wp:effectExtent l="0" t="0" r="0" b="0"/>
                <wp:wrapNone/>
                <wp:docPr id="48979999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BF9CD" w14:textId="2607C7DA" w:rsidR="00C45F42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Pantalla de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170B6" id="_x0000_s1030" type="#_x0000_t202" style="position:absolute;margin-left:296.55pt;margin-top:479.65pt;width:231.65pt;height:35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" filled="f" stroked="f" strokeweight=".5pt">
                <v:textbox>
                  <w:txbxContent>
                    <w:p w14:paraId="6BCBF9CD" w14:textId="2607C7DA" w:rsidR="00C45F42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Pantalla de Pedido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FE14A" wp14:editId="48792D4F">
                <wp:simplePos x="0" y="0"/>
                <wp:positionH relativeFrom="column">
                  <wp:posOffset>270289</wp:posOffset>
                </wp:positionH>
                <wp:positionV relativeFrom="paragraph">
                  <wp:posOffset>6090368</wp:posOffset>
                </wp:positionV>
                <wp:extent cx="2941983" cy="445273"/>
                <wp:effectExtent l="0" t="0" r="0" b="0"/>
                <wp:wrapNone/>
                <wp:docPr id="32041197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B3B83" w14:textId="35D2DBDC" w:rsidR="00C45F42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Pantalla de Estado de Cuenta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FE14A" id="_x0000_s1031" type="#_x0000_t202" style="position:absolute;margin-left:21.3pt;margin-top:479.55pt;width:231.65pt;height:3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" filled="f" stroked="f" strokeweight=".5pt">
                <v:textbox>
                  <w:txbxContent>
                    <w:p w14:paraId="05EB3B83" w14:textId="35D2DBDC" w:rsidR="00C45F42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Pantalla de Estado de Cuenta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33098C7" wp14:editId="4A2C879C">
            <wp:simplePos x="0" y="0"/>
            <wp:positionH relativeFrom="column">
              <wp:posOffset>4210685</wp:posOffset>
            </wp:positionH>
            <wp:positionV relativeFrom="paragraph">
              <wp:posOffset>1308821</wp:posOffset>
            </wp:positionV>
            <wp:extent cx="2091097" cy="4647600"/>
            <wp:effectExtent l="0" t="0" r="4445" b="635"/>
            <wp:wrapTopAndBottom/>
            <wp:docPr id="1608683923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83923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97" cy="46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7409212" wp14:editId="2212E6CA">
            <wp:simplePos x="0" y="0"/>
            <wp:positionH relativeFrom="column">
              <wp:posOffset>607695</wp:posOffset>
            </wp:positionH>
            <wp:positionV relativeFrom="paragraph">
              <wp:posOffset>1316327</wp:posOffset>
            </wp:positionV>
            <wp:extent cx="2090900" cy="4647600"/>
            <wp:effectExtent l="0" t="0" r="5080" b="635"/>
            <wp:wrapTopAndBottom/>
            <wp:docPr id="13429217" name="Imagen 1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17" name="Imagen 11" descr="Interfaz de usuario gráfica, Aplicación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900" cy="46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/>
          <w:sz w:val="20"/>
        </w:rPr>
        <w:br w:type="page"/>
      </w:r>
    </w:p>
    <w:p w14:paraId="47471454" w14:textId="2C8C7D83" w:rsidR="001076D6" w:rsidRDefault="001076D6">
      <w:pPr>
        <w:rPr>
          <w:rFonts w:asciiTheme="minorHAnsi" w:hAnsiTheme="minorHAnsi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788DFB" wp14:editId="4A8FE7BD">
                <wp:simplePos x="0" y="0"/>
                <wp:positionH relativeFrom="column">
                  <wp:posOffset>3347168</wp:posOffset>
                </wp:positionH>
                <wp:positionV relativeFrom="paragraph">
                  <wp:posOffset>5271328</wp:posOffset>
                </wp:positionV>
                <wp:extent cx="2941983" cy="445273"/>
                <wp:effectExtent l="0" t="0" r="0" b="0"/>
                <wp:wrapNone/>
                <wp:docPr id="157903450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0ECFE" w14:textId="636E97FB" w:rsidR="001076D6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Pantalla de Historial de Pedidos</w:t>
                            </w:r>
                            <w:r>
                              <w:rPr>
                                <w:lang w:val="es-ES"/>
                              </w:rPr>
                              <w:t xml:space="preserve"> No Sincronizados</w:t>
                            </w:r>
                          </w:p>
                          <w:p w14:paraId="43187CA6" w14:textId="66374723" w:rsidR="001076D6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88DFB" id="_x0000_s1032" type="#_x0000_t202" style="position:absolute;margin-left:263.55pt;margin-top:415.05pt;width:231.65pt;height:35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" filled="f" stroked="f" strokeweight=".5pt">
                <v:textbox>
                  <w:txbxContent>
                    <w:p w14:paraId="71B0ECFE" w14:textId="636E97FB" w:rsidR="001076D6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Pantalla de Historial de Pedidos</w:t>
                      </w:r>
                      <w:r>
                        <w:rPr>
                          <w:lang w:val="es-ES"/>
                        </w:rPr>
                        <w:t xml:space="preserve"> No Sincronizados</w:t>
                      </w:r>
                    </w:p>
                    <w:p w14:paraId="43187CA6" w14:textId="66374723" w:rsidR="001076D6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EC5FF7" wp14:editId="56DEF98D">
                <wp:simplePos x="0" y="0"/>
                <wp:positionH relativeFrom="column">
                  <wp:posOffset>127055</wp:posOffset>
                </wp:positionH>
                <wp:positionV relativeFrom="paragraph">
                  <wp:posOffset>5275580</wp:posOffset>
                </wp:positionV>
                <wp:extent cx="2941983" cy="445273"/>
                <wp:effectExtent l="0" t="0" r="0" b="0"/>
                <wp:wrapNone/>
                <wp:docPr id="56547182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33116" w14:textId="5F68C136" w:rsidR="001076D6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Pantalla de </w:t>
                            </w:r>
                            <w:r>
                              <w:rPr>
                                <w:lang w:val="es-ES"/>
                              </w:rPr>
                              <w:t>Historial de Pedidos Sincronizados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C5FF7" id="_x0000_s1033" type="#_x0000_t202" style="position:absolute;margin-left:10pt;margin-top:415.4pt;width:231.65pt;height:35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" filled="f" stroked="f" strokeweight=".5pt">
                <v:textbox>
                  <w:txbxContent>
                    <w:p w14:paraId="1D433116" w14:textId="5F68C136" w:rsidR="001076D6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Pantalla de </w:t>
                      </w:r>
                      <w:r>
                        <w:rPr>
                          <w:lang w:val="es-ES"/>
                        </w:rPr>
                        <w:t>Historial de Pedidos Sincronizados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3F5FED4" wp14:editId="64D7D88E">
            <wp:simplePos x="0" y="0"/>
            <wp:positionH relativeFrom="column">
              <wp:posOffset>3788410</wp:posOffset>
            </wp:positionH>
            <wp:positionV relativeFrom="paragraph">
              <wp:posOffset>636601</wp:posOffset>
            </wp:positionV>
            <wp:extent cx="2091055" cy="4647565"/>
            <wp:effectExtent l="0" t="0" r="4445" b="635"/>
            <wp:wrapTopAndBottom/>
            <wp:docPr id="14693260" name="Imagen 1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260" name="Imagen 1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DD4B37A" wp14:editId="29C4254E">
            <wp:simplePos x="0" y="0"/>
            <wp:positionH relativeFrom="column">
              <wp:posOffset>623404</wp:posOffset>
            </wp:positionH>
            <wp:positionV relativeFrom="paragraph">
              <wp:posOffset>627684</wp:posOffset>
            </wp:positionV>
            <wp:extent cx="2091097" cy="4647600"/>
            <wp:effectExtent l="0" t="0" r="4445" b="635"/>
            <wp:wrapTopAndBottom/>
            <wp:docPr id="873039946" name="Imagen 13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9946" name="Imagen 13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97" cy="46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sz w:val="20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BD48C0" wp14:editId="43851D8B">
                <wp:simplePos x="0" y="0"/>
                <wp:positionH relativeFrom="column">
                  <wp:posOffset>441298</wp:posOffset>
                </wp:positionH>
                <wp:positionV relativeFrom="paragraph">
                  <wp:posOffset>5621545</wp:posOffset>
                </wp:positionV>
                <wp:extent cx="2615980" cy="445135"/>
                <wp:effectExtent l="0" t="0" r="0" b="0"/>
                <wp:wrapNone/>
                <wp:docPr id="112690879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980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8D40C" w14:textId="6CF65F86" w:rsidR="001076D6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Menu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D48C0" id="_x0000_s1034" type="#_x0000_t202" style="position:absolute;margin-left:34.75pt;margin-top:442.65pt;width:206pt;height:35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" filled="f" stroked="f" strokeweight=".5pt">
                <v:textbox>
                  <w:txbxContent>
                    <w:p w14:paraId="1C38D40C" w14:textId="6CF65F86" w:rsidR="001076D6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Menu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699A31" wp14:editId="497C195F">
                <wp:simplePos x="0" y="0"/>
                <wp:positionH relativeFrom="column">
                  <wp:posOffset>3469115</wp:posOffset>
                </wp:positionH>
                <wp:positionV relativeFrom="paragraph">
                  <wp:posOffset>5621186</wp:posOffset>
                </wp:positionV>
                <wp:extent cx="2941983" cy="445273"/>
                <wp:effectExtent l="0" t="0" r="0" b="0"/>
                <wp:wrapNone/>
                <wp:docPr id="166752742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983" cy="445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CB1FB" w14:textId="71888BF1" w:rsidR="001076D6" w:rsidRPr="00C45F42" w:rsidRDefault="001076D6" w:rsidP="001076D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Sincronizador 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9A31" id="_x0000_s1035" type="#_x0000_t202" style="position:absolute;margin-left:273.15pt;margin-top:442.6pt;width:231.65pt;height:35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" filled="f" stroked="f" strokeweight=".5pt">
                <v:textbox>
                  <w:txbxContent>
                    <w:p w14:paraId="75ACB1FB" w14:textId="71888BF1" w:rsidR="001076D6" w:rsidRPr="00C45F42" w:rsidRDefault="001076D6" w:rsidP="001076D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Sincronizador Manual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B808C2C" wp14:editId="3D52BA5C">
            <wp:simplePos x="0" y="0"/>
            <wp:positionH relativeFrom="column">
              <wp:posOffset>759101</wp:posOffset>
            </wp:positionH>
            <wp:positionV relativeFrom="paragraph">
              <wp:posOffset>969645</wp:posOffset>
            </wp:positionV>
            <wp:extent cx="2091097" cy="4647600"/>
            <wp:effectExtent l="0" t="0" r="4445" b="635"/>
            <wp:wrapTopAndBottom/>
            <wp:docPr id="2041132487" name="Imagen 1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2487" name="Imagen 1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97" cy="46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D8E66C6" wp14:editId="4A8DCF33">
            <wp:simplePos x="0" y="0"/>
            <wp:positionH relativeFrom="column">
              <wp:posOffset>4003040</wp:posOffset>
            </wp:positionH>
            <wp:positionV relativeFrom="paragraph">
              <wp:posOffset>971081</wp:posOffset>
            </wp:positionV>
            <wp:extent cx="2091055" cy="4647565"/>
            <wp:effectExtent l="0" t="0" r="4445" b="635"/>
            <wp:wrapTopAndBottom/>
            <wp:docPr id="170535348" name="Imagen 14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5348" name="Imagen 14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sz w:val="20"/>
        </w:rPr>
        <w:br w:type="page"/>
      </w:r>
    </w:p>
    <w:p w14:paraId="5E69A973" w14:textId="1DDCB40D" w:rsidR="001076D6" w:rsidRDefault="001076D6">
      <w:pPr>
        <w:rPr>
          <w:rFonts w:asciiTheme="minorHAnsi" w:hAnsiTheme="minorHAnsi"/>
          <w:sz w:val="20"/>
        </w:rPr>
      </w:pPr>
    </w:p>
    <w:p w14:paraId="4CFFE762" w14:textId="77777777" w:rsidR="001076D6" w:rsidRDefault="001076D6">
      <w:pPr>
        <w:rPr>
          <w:rFonts w:asciiTheme="minorHAnsi" w:hAnsiTheme="minorHAnsi"/>
          <w:sz w:val="20"/>
        </w:rPr>
      </w:pPr>
    </w:p>
    <w:p w14:paraId="5982F645" w14:textId="77777777" w:rsid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1682391F" w14:textId="77777777" w:rsidR="00C45F42" w:rsidRPr="00C45F42" w:rsidRDefault="00C45F42" w:rsidP="00C45F42">
      <w:pPr>
        <w:pStyle w:val="Prrafodelista"/>
        <w:ind w:left="360"/>
        <w:rPr>
          <w:rFonts w:asciiTheme="minorHAnsi" w:hAnsiTheme="minorHAnsi"/>
          <w:sz w:val="20"/>
        </w:rPr>
      </w:pPr>
    </w:p>
    <w:p w14:paraId="492C0052" w14:textId="4A759913" w:rsidR="008E52F3" w:rsidRPr="00054F10" w:rsidRDefault="008E52F3" w:rsidP="008B380D">
      <w:pPr>
        <w:pStyle w:val="Prrafodelista"/>
        <w:numPr>
          <w:ilvl w:val="0"/>
          <w:numId w:val="17"/>
        </w:numPr>
        <w:rPr>
          <w:rFonts w:asciiTheme="minorHAnsi" w:hAnsiTheme="minorHAnsi"/>
          <w:sz w:val="20"/>
        </w:rPr>
      </w:pPr>
      <w:r w:rsidRPr="00054F10">
        <w:rPr>
          <w:rFonts w:asciiTheme="minorHAnsi" w:hAnsiTheme="minorHAnsi" w:cs="Arial"/>
          <w:b/>
          <w:bCs/>
          <w:sz w:val="20"/>
        </w:rPr>
        <w:t xml:space="preserve">Páginas involucradas </w:t>
      </w:r>
    </w:p>
    <w:p w14:paraId="38CA9F4B" w14:textId="77777777" w:rsidR="00041FD0" w:rsidRPr="00041FD0" w:rsidRDefault="00041FD0" w:rsidP="00041FD0">
      <w:pPr>
        <w:ind w:left="360"/>
        <w:rPr>
          <w:rFonts w:asciiTheme="minorHAnsi" w:hAnsiTheme="minorHAnsi"/>
          <w:sz w:val="20"/>
        </w:rPr>
      </w:pPr>
    </w:p>
    <w:p w14:paraId="1E80439A" w14:textId="77777777" w:rsidR="00575B33" w:rsidRPr="00054F10" w:rsidRDefault="00575B33" w:rsidP="008B380D">
      <w:pPr>
        <w:pStyle w:val="Prrafodelista"/>
        <w:numPr>
          <w:ilvl w:val="0"/>
          <w:numId w:val="17"/>
        </w:numPr>
        <w:jc w:val="both"/>
        <w:rPr>
          <w:rFonts w:asciiTheme="minorHAnsi" w:hAnsiTheme="minorHAnsi"/>
          <w:b/>
          <w:sz w:val="20"/>
        </w:rPr>
      </w:pPr>
      <w:r w:rsidRPr="00054F10">
        <w:rPr>
          <w:rFonts w:asciiTheme="minorHAnsi" w:hAnsiTheme="minorHAnsi"/>
          <w:b/>
          <w:sz w:val="20"/>
        </w:rPr>
        <w:t>Formato del reporte(s) y /o caída(s)</w:t>
      </w:r>
      <w:r w:rsidR="00FD0FB2" w:rsidRPr="00054F10">
        <w:rPr>
          <w:rFonts w:asciiTheme="minorHAnsi" w:hAnsiTheme="minorHAnsi"/>
          <w:b/>
          <w:sz w:val="20"/>
        </w:rPr>
        <w:t xml:space="preserve"> </w:t>
      </w:r>
      <w:r w:rsidRPr="00054F10">
        <w:rPr>
          <w:rFonts w:asciiTheme="minorHAnsi" w:hAnsiTheme="minorHAnsi"/>
          <w:b/>
          <w:sz w:val="20"/>
        </w:rPr>
        <w:t>de impresión.</w:t>
      </w:r>
    </w:p>
    <w:p w14:paraId="3D98034C" w14:textId="77777777" w:rsidR="00FF37DE" w:rsidRPr="00FF37DE" w:rsidRDefault="00FF37DE" w:rsidP="00FF37DE">
      <w:pPr>
        <w:pStyle w:val="Prrafodelista"/>
        <w:rPr>
          <w:rFonts w:asciiTheme="minorHAnsi" w:hAnsiTheme="minorHAnsi"/>
          <w:b/>
          <w:sz w:val="20"/>
        </w:rPr>
      </w:pPr>
    </w:p>
    <w:p w14:paraId="69F12E76" w14:textId="77777777" w:rsidR="00575B33" w:rsidRPr="00054F10" w:rsidRDefault="00575B33" w:rsidP="008B380D">
      <w:pPr>
        <w:pStyle w:val="Prrafodelista"/>
        <w:numPr>
          <w:ilvl w:val="0"/>
          <w:numId w:val="17"/>
        </w:numPr>
        <w:rPr>
          <w:rFonts w:asciiTheme="minorHAnsi" w:hAnsiTheme="minorHAnsi"/>
          <w:b/>
          <w:sz w:val="20"/>
        </w:rPr>
      </w:pPr>
      <w:r w:rsidRPr="00054F10">
        <w:rPr>
          <w:rFonts w:asciiTheme="minorHAnsi" w:hAnsiTheme="minorHAnsi"/>
          <w:b/>
          <w:sz w:val="20"/>
        </w:rPr>
        <w:t>Condiciones que se deben de cumplir para el correcto funcionamiento de esta pantalla.</w:t>
      </w:r>
    </w:p>
    <w:p w14:paraId="2C4FEE35" w14:textId="75B2A3EB" w:rsidR="005D5539" w:rsidRDefault="001076D6" w:rsidP="005D5539">
      <w:pPr>
        <w:ind w:left="36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Tomar en cuenta que deben estar conectados a una red de internet</w:t>
      </w:r>
    </w:p>
    <w:p w14:paraId="0CC00B46" w14:textId="1207AC89" w:rsidR="001076D6" w:rsidRPr="005D5539" w:rsidRDefault="001076D6" w:rsidP="005D5539">
      <w:pPr>
        <w:ind w:left="36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Solo es para funcionaren dispositivos Android con versión 7 en adelante</w:t>
      </w:r>
    </w:p>
    <w:p w14:paraId="10B36A09" w14:textId="77777777" w:rsidR="008E52F3" w:rsidRPr="00054F10" w:rsidRDefault="008E52F3" w:rsidP="008B380D">
      <w:pPr>
        <w:pStyle w:val="Sangradetextonormal"/>
        <w:numPr>
          <w:ilvl w:val="0"/>
          <w:numId w:val="17"/>
        </w:numPr>
        <w:rPr>
          <w:rFonts w:asciiTheme="minorHAnsi" w:hAnsiTheme="minorHAnsi"/>
          <w:b/>
          <w:color w:val="auto"/>
          <w:sz w:val="20"/>
        </w:rPr>
      </w:pPr>
      <w:r w:rsidRPr="00054F10">
        <w:rPr>
          <w:rFonts w:asciiTheme="minorHAnsi" w:hAnsiTheme="minorHAnsi" w:cs="Arial"/>
          <w:b/>
          <w:color w:val="auto"/>
          <w:sz w:val="20"/>
        </w:rPr>
        <w:t>Comentarios Importantes al programador (GRJ)</w:t>
      </w:r>
    </w:p>
    <w:p w14:paraId="4DF7999C" w14:textId="77777777" w:rsidR="006F5C80" w:rsidRPr="00054F10" w:rsidRDefault="006F5C80" w:rsidP="006F5C80">
      <w:pPr>
        <w:rPr>
          <w:rFonts w:asciiTheme="minorHAnsi" w:hAnsiTheme="minorHAnsi"/>
          <w:sz w:val="20"/>
        </w:rPr>
      </w:pPr>
    </w:p>
    <w:p w14:paraId="2ECCD44F" w14:textId="77777777" w:rsidR="008E52F3" w:rsidRPr="00054F10" w:rsidRDefault="008E52F3" w:rsidP="008B380D">
      <w:pPr>
        <w:pStyle w:val="Sangradetextonormal"/>
        <w:numPr>
          <w:ilvl w:val="0"/>
          <w:numId w:val="17"/>
        </w:numPr>
        <w:rPr>
          <w:rFonts w:asciiTheme="minorHAnsi" w:hAnsiTheme="minorHAnsi"/>
          <w:color w:val="auto"/>
          <w:sz w:val="20"/>
        </w:rPr>
      </w:pPr>
      <w:r w:rsidRPr="00054F10">
        <w:rPr>
          <w:rFonts w:asciiTheme="minorHAnsi" w:hAnsiTheme="minorHAnsi" w:cs="Arial"/>
          <w:b/>
          <w:color w:val="auto"/>
          <w:sz w:val="20"/>
        </w:rPr>
        <w:t>Comentarios del cliente</w:t>
      </w:r>
    </w:p>
    <w:p w14:paraId="02F99DFD" w14:textId="77777777" w:rsidR="006F5C80" w:rsidRPr="00054F10" w:rsidRDefault="006F5C80" w:rsidP="006F5C80">
      <w:pPr>
        <w:rPr>
          <w:rFonts w:asciiTheme="minorHAnsi" w:hAnsiTheme="minorHAnsi"/>
          <w:sz w:val="20"/>
        </w:rPr>
      </w:pPr>
    </w:p>
    <w:p w14:paraId="39C3D864" w14:textId="734734F1" w:rsidR="0002366E" w:rsidRPr="0002366E" w:rsidRDefault="00575B33" w:rsidP="0002366E">
      <w:pPr>
        <w:pStyle w:val="Prrafodelista"/>
        <w:numPr>
          <w:ilvl w:val="0"/>
          <w:numId w:val="17"/>
        </w:numPr>
        <w:rPr>
          <w:rFonts w:asciiTheme="minorHAnsi" w:hAnsiTheme="minorHAnsi"/>
          <w:sz w:val="20"/>
        </w:rPr>
      </w:pPr>
      <w:r w:rsidRPr="00054F10">
        <w:rPr>
          <w:rFonts w:asciiTheme="minorHAnsi" w:hAnsiTheme="minorHAnsi"/>
          <w:b/>
          <w:sz w:val="20"/>
        </w:rPr>
        <w:t>Cotización</w:t>
      </w:r>
      <w:r w:rsidRPr="00054F10">
        <w:rPr>
          <w:rFonts w:asciiTheme="minorHAnsi" w:hAnsiTheme="minorHAnsi"/>
          <w:sz w:val="20"/>
        </w:rPr>
        <w:t>.</w:t>
      </w:r>
    </w:p>
    <w:p w14:paraId="4C4F0439" w14:textId="53559ACD" w:rsidR="001A7225" w:rsidRPr="0002366E" w:rsidRDefault="001076D6" w:rsidP="0002366E">
      <w:pPr>
        <w:pStyle w:val="Prrafodelista"/>
        <w:numPr>
          <w:ilvl w:val="0"/>
          <w:numId w:val="18"/>
        </w:numPr>
        <w:rPr>
          <w:rFonts w:asciiTheme="minorHAnsi" w:hAnsiTheme="minorHAnsi"/>
          <w:sz w:val="20"/>
        </w:rPr>
      </w:pPr>
      <w:sdt>
        <w:sdtPr>
          <w:rPr>
            <w:rFonts w:asciiTheme="minorHAnsi" w:hAnsiTheme="minorHAnsi"/>
            <w:sz w:val="20"/>
          </w:rPr>
          <w:alias w:val="Estado"/>
          <w:id w:val="72547330"/>
          <w:placeholder>
            <w:docPart w:val="BDB517FCAE3F47BDA014BECD0134B3FF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Pr="001076D6">
            <w:rPr>
              <w:rFonts w:asciiTheme="minorHAnsi" w:hAnsiTheme="minorHAnsi"/>
              <w:sz w:val="20"/>
            </w:rPr>
            <w:t>899</w:t>
          </w:r>
          <w:r>
            <w:rPr>
              <w:rFonts w:asciiTheme="minorHAnsi" w:hAnsiTheme="minorHAnsi"/>
              <w:sz w:val="20"/>
            </w:rPr>
            <w:t xml:space="preserve"> </w:t>
          </w:r>
          <w:proofErr w:type="gramStart"/>
          <w:r w:rsidRPr="001076D6">
            <w:rPr>
              <w:rFonts w:asciiTheme="minorHAnsi" w:hAnsiTheme="minorHAnsi"/>
              <w:sz w:val="20"/>
            </w:rPr>
            <w:t>+  IVA</w:t>
          </w:r>
          <w:proofErr w:type="gramEnd"/>
          <w:r w:rsidR="00902278">
            <w:rPr>
              <w:rFonts w:asciiTheme="minorHAnsi" w:hAnsiTheme="minorHAnsi"/>
              <w:sz w:val="20"/>
            </w:rPr>
            <w:t xml:space="preserve"> </w:t>
          </w:r>
        </w:sdtContent>
      </w:sdt>
    </w:p>
    <w:p w14:paraId="4258AE23" w14:textId="77777777" w:rsidR="009358FA" w:rsidRPr="00054F10" w:rsidRDefault="009358FA" w:rsidP="009358FA">
      <w:pPr>
        <w:pStyle w:val="Sangradetextonormal"/>
        <w:ind w:left="0"/>
        <w:rPr>
          <w:rFonts w:asciiTheme="minorHAnsi" w:hAnsiTheme="minorHAnsi"/>
          <w:color w:val="auto"/>
          <w:sz w:val="20"/>
        </w:rPr>
      </w:pPr>
    </w:p>
    <w:p w14:paraId="5F1D5C44" w14:textId="77777777" w:rsidR="009358FA" w:rsidRPr="00054F10" w:rsidRDefault="009358FA" w:rsidP="009358FA">
      <w:pPr>
        <w:jc w:val="both"/>
        <w:rPr>
          <w:rFonts w:asciiTheme="minorHAnsi" w:hAnsiTheme="minorHAnsi" w:cstheme="minorHAnsi"/>
          <w:b/>
          <w:sz w:val="20"/>
        </w:rPr>
      </w:pPr>
      <w:r w:rsidRPr="00054F10">
        <w:rPr>
          <w:rFonts w:asciiTheme="minorHAnsi" w:hAnsiTheme="minorHAnsi" w:cstheme="minorHAnsi"/>
          <w:b/>
          <w:sz w:val="20"/>
        </w:rPr>
        <w:t>Notas Generales</w:t>
      </w:r>
    </w:p>
    <w:p w14:paraId="04697798" w14:textId="60AA93B0" w:rsidR="001157ED" w:rsidRDefault="009358FA" w:rsidP="001157ED">
      <w:pPr>
        <w:jc w:val="both"/>
        <w:rPr>
          <w:rFonts w:asciiTheme="minorHAnsi" w:hAnsiTheme="minorHAnsi"/>
          <w:sz w:val="20"/>
        </w:rPr>
      </w:pPr>
      <w:r w:rsidRPr="00054F10">
        <w:rPr>
          <w:rFonts w:asciiTheme="minorHAnsi" w:hAnsiTheme="minorHAnsi"/>
          <w:sz w:val="20"/>
        </w:rPr>
        <w:t xml:space="preserve">La presente cotización abarca únicamente lo descrito en ella, cualquier cambio al diseño o a la información se cotizará aparte. Se cuenta con una garantía de seis meses por cualquier error en la programación o configuración de la pantalla-opción, la cual cuenta a partir de la entrega de la opción al Cliente. Una vez terminado este periodo, cualquier reporte de falla en estos aspectos será considerado como un punto adicional y tendrá su respectiva cotización. El funcionamiento de esta pantalla-opción y su correspondiente garantía lo ampara el texto descrito, las imágenes mostradas son solo una referencia visual la cual puede variar al momento de la entrega, sin </w:t>
      </w:r>
      <w:r w:rsidR="001A7225" w:rsidRPr="00054F10">
        <w:rPr>
          <w:rFonts w:asciiTheme="minorHAnsi" w:hAnsiTheme="minorHAnsi"/>
          <w:sz w:val="20"/>
        </w:rPr>
        <w:t>embargo,</w:t>
      </w:r>
      <w:r w:rsidRPr="00054F10">
        <w:rPr>
          <w:rFonts w:asciiTheme="minorHAnsi" w:hAnsiTheme="minorHAnsi"/>
          <w:sz w:val="20"/>
        </w:rPr>
        <w:t xml:space="preserve"> el funcionamiento y su revisión se apegará estrictamente a lo descrito en el texto, no se asumen funcionalidades de forma implícita.  </w:t>
      </w:r>
      <w:r w:rsidR="001157ED">
        <w:rPr>
          <w:rFonts w:asciiTheme="minorHAnsi" w:hAnsiTheme="minorHAnsi"/>
          <w:sz w:val="20"/>
        </w:rPr>
        <w:t>Y tiene fecha de vigencia de 1 mes a partir de la fecha de elaboración de la orden. Una vez superado este tiempo, puede ser su</w:t>
      </w:r>
      <w:r w:rsidR="00DD04BE">
        <w:rPr>
          <w:rFonts w:asciiTheme="minorHAnsi" w:hAnsiTheme="minorHAnsi"/>
          <w:sz w:val="20"/>
        </w:rPr>
        <w:t>s</w:t>
      </w:r>
      <w:r w:rsidR="001157ED">
        <w:rPr>
          <w:rFonts w:asciiTheme="minorHAnsi" w:hAnsiTheme="minorHAnsi"/>
          <w:sz w:val="20"/>
        </w:rPr>
        <w:t>ceptible de cambios.</w:t>
      </w:r>
    </w:p>
    <w:p w14:paraId="5D1DC25B" w14:textId="77777777" w:rsidR="009358FA" w:rsidRPr="00054F10" w:rsidRDefault="009358FA" w:rsidP="009358FA">
      <w:pPr>
        <w:jc w:val="both"/>
        <w:rPr>
          <w:rFonts w:asciiTheme="minorHAnsi" w:hAnsiTheme="minorHAnsi" w:cstheme="minorHAnsi"/>
          <w:sz w:val="20"/>
        </w:rPr>
      </w:pPr>
    </w:p>
    <w:p w14:paraId="37968728" w14:textId="77777777" w:rsidR="009358FA" w:rsidRPr="00054F10" w:rsidRDefault="009358FA" w:rsidP="009358FA">
      <w:pPr>
        <w:jc w:val="both"/>
        <w:textAlignment w:val="center"/>
        <w:rPr>
          <w:rFonts w:asciiTheme="minorHAnsi" w:hAnsiTheme="minorHAnsi"/>
          <w:sz w:val="20"/>
        </w:rPr>
      </w:pPr>
    </w:p>
    <w:p w14:paraId="24CBCA59" w14:textId="77777777" w:rsidR="009358FA" w:rsidRPr="00054F10" w:rsidRDefault="009358FA" w:rsidP="009358FA">
      <w:pPr>
        <w:jc w:val="both"/>
        <w:textAlignment w:val="center"/>
        <w:rPr>
          <w:rFonts w:asciiTheme="minorHAnsi" w:hAnsiTheme="minorHAnsi"/>
          <w:b/>
          <w:sz w:val="20"/>
        </w:rPr>
      </w:pPr>
      <w:r w:rsidRPr="00054F10">
        <w:rPr>
          <w:rFonts w:asciiTheme="minorHAnsi" w:hAnsiTheme="minorHAnsi"/>
          <w:b/>
          <w:sz w:val="20"/>
        </w:rPr>
        <w:t>Ubicación física en donde los servicios serán prestados</w:t>
      </w:r>
    </w:p>
    <w:p w14:paraId="391E7061" w14:textId="77777777" w:rsidR="009358FA" w:rsidRPr="00054F10" w:rsidRDefault="009358FA" w:rsidP="009358FA">
      <w:pPr>
        <w:rPr>
          <w:rFonts w:asciiTheme="minorHAnsi" w:hAnsiTheme="minorHAnsi" w:cs="Arial"/>
          <w:sz w:val="20"/>
          <w:lang w:val="pt-BR"/>
        </w:rPr>
      </w:pPr>
      <w:r w:rsidRPr="00054F10">
        <w:rPr>
          <w:rFonts w:asciiTheme="minorHAnsi" w:hAnsiTheme="minorHAnsi" w:cs="Arial"/>
          <w:sz w:val="20"/>
          <w:lang w:val="pt-BR"/>
        </w:rPr>
        <w:t>Oficinas GRJ.</w:t>
      </w:r>
    </w:p>
    <w:p w14:paraId="5FCA0DFB" w14:textId="6294108C" w:rsidR="001F4522" w:rsidRDefault="001F4522">
      <w:pPr>
        <w:rPr>
          <w:rFonts w:asciiTheme="minorHAnsi" w:eastAsiaTheme="minorEastAsia" w:hAnsiTheme="minorHAnsi"/>
          <w:noProof/>
          <w:sz w:val="20"/>
          <w:lang w:eastAsia="es-MX"/>
        </w:rPr>
      </w:pPr>
      <w:r>
        <w:rPr>
          <w:rFonts w:asciiTheme="minorHAnsi" w:eastAsiaTheme="minorEastAsia" w:hAnsiTheme="minorHAnsi"/>
          <w:noProof/>
          <w:sz w:val="20"/>
          <w:lang w:eastAsia="es-MX"/>
        </w:rPr>
        <w:br w:type="page"/>
      </w:r>
    </w:p>
    <w:p w14:paraId="69DCC617" w14:textId="7EAC20C3" w:rsidR="00CD1260" w:rsidRPr="0002366E" w:rsidRDefault="00CD1260" w:rsidP="0002366E">
      <w:pPr>
        <w:rPr>
          <w:rFonts w:asciiTheme="minorHAnsi" w:hAnsiTheme="minorHAnsi" w:cstheme="minorHAnsi"/>
          <w:b/>
          <w:color w:val="0000FF"/>
          <w:sz w:val="20"/>
        </w:rPr>
      </w:pPr>
      <w:bookmarkStart w:id="0" w:name="_Hlk48814084"/>
      <w:r w:rsidRPr="008E4EB6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Nombre del cliente</w:t>
      </w:r>
      <w:r>
        <w:rPr>
          <w:rFonts w:asciiTheme="minorHAnsi" w:hAnsiTheme="minorHAnsi" w:cstheme="minorHAnsi"/>
          <w:sz w:val="22"/>
          <w:szCs w:val="22"/>
          <w:u w:val="single"/>
        </w:rPr>
        <w:t xml:space="preserve">: </w:t>
      </w:r>
      <w:sdt>
        <w:sdtPr>
          <w:rPr>
            <w:rFonts w:asciiTheme="minorHAnsi" w:hAnsiTheme="minorHAnsi"/>
            <w:sz w:val="20"/>
          </w:rPr>
          <w:alias w:val="Palabras clave"/>
          <w:id w:val="72547328"/>
          <w:placeholder>
            <w:docPart w:val="4DE27470D79D4C0ABF2CF3A71D12381B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BC644E">
            <w:rPr>
              <w:rFonts w:asciiTheme="minorHAnsi" w:hAnsiTheme="minorHAnsi"/>
              <w:sz w:val="20"/>
            </w:rPr>
            <w:t>Cliente</w:t>
          </w:r>
        </w:sdtContent>
      </w:sdt>
    </w:p>
    <w:p w14:paraId="55A843EF" w14:textId="7A948ACE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  <w:r w:rsidRPr="008E4EB6">
        <w:rPr>
          <w:rFonts w:asciiTheme="minorHAnsi" w:hAnsiTheme="minorHAnsi" w:cstheme="minorHAnsi"/>
          <w:b/>
          <w:sz w:val="20"/>
        </w:rPr>
        <w:t>Monto en USD</w:t>
      </w:r>
      <w:r w:rsidRPr="00E96246">
        <w:rPr>
          <w:rFonts w:asciiTheme="minorHAnsi" w:hAnsiTheme="minorHAnsi" w:cstheme="minorHAnsi"/>
          <w:b/>
          <w:color w:val="0000FF"/>
          <w:sz w:val="20"/>
        </w:rPr>
        <w:t xml:space="preserve">: </w:t>
      </w:r>
      <w:sdt>
        <w:sdtPr>
          <w:rPr>
            <w:rFonts w:asciiTheme="minorHAnsi" w:hAnsiTheme="minorHAnsi"/>
            <w:sz w:val="20"/>
          </w:rPr>
          <w:alias w:val="Estado"/>
          <w:id w:val="72547331"/>
          <w:placeholder>
            <w:docPart w:val="2493A716C5B4408BA560D1651C5E1D56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902278">
            <w:rPr>
              <w:rFonts w:asciiTheme="minorHAnsi" w:hAnsiTheme="minorHAnsi"/>
              <w:sz w:val="20"/>
            </w:rPr>
            <w:t xml:space="preserve">899 </w:t>
          </w:r>
          <w:proofErr w:type="gramStart"/>
          <w:r w:rsidR="00902278">
            <w:rPr>
              <w:rFonts w:asciiTheme="minorHAnsi" w:hAnsiTheme="minorHAnsi"/>
              <w:sz w:val="20"/>
            </w:rPr>
            <w:t>+  IVA</w:t>
          </w:r>
          <w:proofErr w:type="gramEnd"/>
          <w:r w:rsidR="00902278">
            <w:rPr>
              <w:rFonts w:asciiTheme="minorHAnsi" w:hAnsiTheme="minorHAnsi"/>
              <w:sz w:val="20"/>
            </w:rPr>
            <w:t xml:space="preserve"> </w:t>
          </w:r>
        </w:sdtContent>
      </w:sdt>
    </w:p>
    <w:p w14:paraId="33431106" w14:textId="77777777" w:rsidR="00CD1260" w:rsidRDefault="00CD1260" w:rsidP="00CD1260">
      <w:pPr>
        <w:jc w:val="both"/>
        <w:textAlignment w:val="center"/>
        <w:rPr>
          <w:rFonts w:asciiTheme="minorHAnsi" w:hAnsiTheme="minorHAnsi" w:cstheme="minorHAnsi"/>
          <w:b/>
          <w:i/>
          <w:sz w:val="20"/>
          <w:u w:val="single"/>
        </w:rPr>
      </w:pPr>
    </w:p>
    <w:p w14:paraId="2EF0EDEB" w14:textId="77777777" w:rsidR="00CD1260" w:rsidRDefault="00CD1260" w:rsidP="00CD1260">
      <w:pPr>
        <w:jc w:val="both"/>
        <w:textAlignment w:val="center"/>
        <w:rPr>
          <w:rFonts w:asciiTheme="minorHAnsi" w:hAnsiTheme="minorHAnsi" w:cstheme="minorHAnsi"/>
          <w:b/>
          <w:i/>
          <w:sz w:val="20"/>
          <w:u w:val="single"/>
        </w:rPr>
      </w:pPr>
    </w:p>
    <w:p w14:paraId="6BE428EF" w14:textId="77777777" w:rsidR="00CD1260" w:rsidRDefault="00CD1260" w:rsidP="00CD1260">
      <w:pPr>
        <w:jc w:val="both"/>
        <w:textAlignment w:val="center"/>
        <w:rPr>
          <w:rFonts w:asciiTheme="minorHAnsi" w:hAnsiTheme="minorHAnsi" w:cstheme="minorHAnsi"/>
          <w:b/>
          <w:i/>
          <w:sz w:val="20"/>
          <w:u w:val="single"/>
        </w:rPr>
      </w:pPr>
    </w:p>
    <w:p w14:paraId="2B034D7D" w14:textId="77777777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b/>
          <w:i/>
          <w:sz w:val="20"/>
          <w:u w:val="single"/>
        </w:rPr>
      </w:pPr>
      <w:bookmarkStart w:id="1" w:name="_Hlk48814075"/>
      <w:bookmarkEnd w:id="0"/>
    </w:p>
    <w:p w14:paraId="38C08735" w14:textId="77777777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b/>
          <w:i/>
          <w:sz w:val="20"/>
          <w:u w:val="single"/>
        </w:rPr>
      </w:pPr>
      <w:bookmarkStart w:id="2" w:name="_Hlk48815519"/>
      <w:r w:rsidRPr="008E4EB6">
        <w:rPr>
          <w:rFonts w:asciiTheme="minorHAnsi" w:hAnsiTheme="minorHAnsi" w:cstheme="minorHAnsi"/>
          <w:b/>
          <w:i/>
          <w:sz w:val="20"/>
          <w:u w:val="single"/>
        </w:rPr>
        <w:t>Al inicio de la orden</w:t>
      </w:r>
    </w:p>
    <w:p w14:paraId="4D0FCB14" w14:textId="14CB99D9" w:rsidR="00CD1260" w:rsidRPr="008E4EB6" w:rsidRDefault="00CD1260" w:rsidP="00CD1260">
      <w:pPr>
        <w:textAlignment w:val="center"/>
        <w:rPr>
          <w:rFonts w:asciiTheme="minorHAnsi" w:hAnsiTheme="minorHAnsi" w:cstheme="minorHAnsi"/>
          <w:sz w:val="20"/>
        </w:rPr>
      </w:pPr>
      <w:r w:rsidRPr="008E4EB6">
        <w:rPr>
          <w:rFonts w:asciiTheme="minorHAnsi" w:hAnsiTheme="minorHAnsi" w:cstheme="minorHAnsi"/>
          <w:sz w:val="20"/>
        </w:rPr>
        <w:t>Fecha y firma de aceptación por el Ejecutivo del cliente, para la realización de esta orden de servicio</w:t>
      </w:r>
    </w:p>
    <w:p w14:paraId="71EE9B66" w14:textId="77777777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69CC8FCA" w14:textId="77777777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  <w:r w:rsidRPr="008E4EB6">
        <w:rPr>
          <w:rFonts w:asciiTheme="minorHAnsi" w:hAnsiTheme="minorHAnsi" w:cstheme="minorHAnsi"/>
          <w:sz w:val="20"/>
        </w:rPr>
        <w:t>______________________</w:t>
      </w:r>
    </w:p>
    <w:p w14:paraId="67B51C69" w14:textId="77777777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  <w:r w:rsidRPr="008E4EB6">
        <w:rPr>
          <w:rFonts w:asciiTheme="minorHAnsi" w:hAnsiTheme="minorHAnsi" w:cstheme="minorHAnsi"/>
          <w:sz w:val="20"/>
        </w:rPr>
        <w:t xml:space="preserve">                 Fecha</w:t>
      </w:r>
    </w:p>
    <w:p w14:paraId="2A0FD4CB" w14:textId="77777777" w:rsidR="00CD1260" w:rsidRPr="008E4EB6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3C6331C2" w14:textId="77777777" w:rsidR="00CD1260" w:rsidRPr="008E4EB6" w:rsidRDefault="00CD1260" w:rsidP="00CD1260">
      <w:pPr>
        <w:rPr>
          <w:rFonts w:asciiTheme="minorHAnsi" w:hAnsiTheme="minorHAnsi" w:cstheme="minorHAnsi"/>
          <w:sz w:val="20"/>
          <w:lang w:val="es-MX"/>
        </w:rPr>
      </w:pPr>
    </w:p>
    <w:p w14:paraId="4478BA4A" w14:textId="77777777" w:rsidR="00CD1260" w:rsidRPr="008B6FEC" w:rsidRDefault="00CD1260" w:rsidP="00CD1260">
      <w:pPr>
        <w:rPr>
          <w:rFonts w:asciiTheme="minorHAnsi" w:hAnsiTheme="minorHAnsi" w:cstheme="minorHAnsi"/>
          <w:sz w:val="20"/>
          <w:lang w:val="es-MX"/>
        </w:rPr>
      </w:pPr>
    </w:p>
    <w:tbl>
      <w:tblPr>
        <w:tblStyle w:val="Tablaconcuadrcula"/>
        <w:tblW w:w="3969" w:type="dxa"/>
        <w:tblLook w:val="04A0" w:firstRow="1" w:lastRow="0" w:firstColumn="1" w:lastColumn="0" w:noHBand="0" w:noVBand="1"/>
      </w:tblPr>
      <w:tblGrid>
        <w:gridCol w:w="3969"/>
      </w:tblGrid>
      <w:tr w:rsidR="0002366E" w14:paraId="20666BB1" w14:textId="77777777" w:rsidTr="00C92EC6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bookmarkEnd w:id="2"/>
          <w:p w14:paraId="3F6BAA06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  <w:r>
              <w:rPr>
                <w:rFonts w:asciiTheme="minorHAnsi" w:hAnsiTheme="minorHAnsi"/>
                <w:sz w:val="20"/>
                <w:lang w:val="es-MX"/>
              </w:rPr>
              <w:t>E</w:t>
            </w:r>
            <w:r w:rsidRPr="00054F10">
              <w:rPr>
                <w:rFonts w:asciiTheme="minorHAnsi" w:hAnsiTheme="minorHAnsi"/>
                <w:sz w:val="20"/>
                <w:lang w:val="es-MX"/>
              </w:rPr>
              <w:t>l cliente</w:t>
            </w:r>
          </w:p>
        </w:tc>
      </w:tr>
      <w:tr w:rsidR="0002366E" w14:paraId="011A1D85" w14:textId="77777777" w:rsidTr="00C92EC6"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3E3208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</w:p>
          <w:p w14:paraId="31121062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</w:p>
          <w:p w14:paraId="1D0B5147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</w:p>
          <w:sdt>
            <w:sdtPr>
              <w:rPr>
                <w:rFonts w:asciiTheme="minorHAnsi" w:hAnsiTheme="minorHAnsi"/>
                <w:sz w:val="20"/>
                <w:lang w:val="es-MX"/>
              </w:rPr>
              <w:alias w:val="Dirección de la compañía"/>
              <w:tag w:val=""/>
              <w:id w:val="790090139"/>
              <w:placeholder>
                <w:docPart w:val="870C5C23A8E24768A7819ED22E397A47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Content>
              <w:p w14:paraId="5639C3D1" w14:textId="1B199E67" w:rsidR="0002366E" w:rsidRDefault="001076D6" w:rsidP="00C92EC6">
                <w:pPr>
                  <w:jc w:val="center"/>
                  <w:rPr>
                    <w:rFonts w:asciiTheme="minorHAnsi" w:hAnsiTheme="minorHAnsi"/>
                    <w:sz w:val="20"/>
                    <w:lang w:val="es-MX"/>
                  </w:rPr>
                </w:pPr>
                <w:r>
                  <w:rPr>
                    <w:rFonts w:asciiTheme="minorHAnsi" w:hAnsiTheme="minorHAnsi"/>
                    <w:sz w:val="20"/>
                    <w:lang w:val="es-MX"/>
                  </w:rPr>
                  <w:t>Por definir</w:t>
                </w:r>
              </w:p>
            </w:sdtContent>
          </w:sdt>
        </w:tc>
      </w:tr>
      <w:tr w:rsidR="0002366E" w14:paraId="13B917BC" w14:textId="77777777" w:rsidTr="00C92EC6"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B1CB4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  <w:r w:rsidRPr="00054F10">
              <w:rPr>
                <w:rFonts w:asciiTheme="minorHAnsi" w:hAnsiTheme="minorHAnsi"/>
                <w:b/>
                <w:sz w:val="20"/>
                <w:lang w:val="es-MX"/>
              </w:rPr>
              <w:t>Nombre y Firma</w:t>
            </w:r>
          </w:p>
        </w:tc>
      </w:tr>
      <w:tr w:rsidR="0002366E" w14:paraId="58318FA8" w14:textId="77777777" w:rsidTr="00C92EC6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ED04D48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  <w:r w:rsidRPr="00054F10">
              <w:rPr>
                <w:rFonts w:asciiTheme="minorHAnsi" w:hAnsiTheme="minorHAnsi"/>
                <w:sz w:val="20"/>
                <w:lang w:val="es-MX"/>
              </w:rPr>
              <w:t>Ejecutivo del Cliente</w:t>
            </w:r>
          </w:p>
        </w:tc>
      </w:tr>
    </w:tbl>
    <w:p w14:paraId="2A53280D" w14:textId="77777777" w:rsidR="00CD1260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533453BD" w14:textId="77777777" w:rsidR="00CD1260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197D4B69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76C2B523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26ABF02F" w14:textId="77777777" w:rsidR="00CD1260" w:rsidRPr="008B6FEC" w:rsidRDefault="00CD1260" w:rsidP="00CD1260">
      <w:pPr>
        <w:rPr>
          <w:rFonts w:asciiTheme="minorHAnsi" w:hAnsiTheme="minorHAnsi" w:cstheme="minorHAnsi"/>
          <w:b/>
          <w:sz w:val="20"/>
          <w:lang w:val="es-MX"/>
        </w:rPr>
      </w:pPr>
    </w:p>
    <w:p w14:paraId="2D2A0747" w14:textId="77777777" w:rsidR="00CD1260" w:rsidRPr="008B6FEC" w:rsidRDefault="00CD1260" w:rsidP="00CD1260">
      <w:pPr>
        <w:rPr>
          <w:rFonts w:asciiTheme="minorHAnsi" w:hAnsiTheme="minorHAnsi" w:cstheme="minorHAnsi"/>
          <w:b/>
          <w:i/>
          <w:sz w:val="20"/>
          <w:u w:val="single"/>
          <w:lang w:val="es-MX"/>
        </w:rPr>
      </w:pPr>
      <w:r w:rsidRPr="008B6FEC">
        <w:rPr>
          <w:rFonts w:asciiTheme="minorHAnsi" w:hAnsiTheme="minorHAnsi" w:cstheme="minorHAnsi"/>
          <w:b/>
          <w:i/>
          <w:sz w:val="20"/>
          <w:u w:val="single"/>
          <w:lang w:val="es-MX"/>
        </w:rPr>
        <w:t>Al término de la orden</w:t>
      </w:r>
    </w:p>
    <w:p w14:paraId="4065FE38" w14:textId="77777777" w:rsidR="00CD1260" w:rsidRPr="008B6FEC" w:rsidRDefault="00CD1260" w:rsidP="00CD1260">
      <w:pPr>
        <w:rPr>
          <w:rFonts w:asciiTheme="minorHAnsi" w:hAnsiTheme="minorHAnsi" w:cstheme="minorHAnsi"/>
          <w:b/>
          <w:sz w:val="20"/>
          <w:lang w:val="es-MX"/>
        </w:rPr>
      </w:pPr>
      <w:r w:rsidRPr="008B6FEC">
        <w:rPr>
          <w:rFonts w:asciiTheme="minorHAnsi" w:hAnsiTheme="minorHAnsi" w:cstheme="minorHAnsi"/>
          <w:b/>
          <w:sz w:val="20"/>
          <w:lang w:val="es-MX"/>
        </w:rPr>
        <w:t>Confirmo que recibí los entregables en esta orden de servicio</w:t>
      </w:r>
    </w:p>
    <w:p w14:paraId="23D67280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74F36F44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  <w:r w:rsidRPr="008B6FEC">
        <w:rPr>
          <w:rFonts w:asciiTheme="minorHAnsi" w:hAnsiTheme="minorHAnsi" w:cstheme="minorHAnsi"/>
          <w:sz w:val="20"/>
        </w:rPr>
        <w:t xml:space="preserve">______________________     _______________________________     </w:t>
      </w:r>
    </w:p>
    <w:p w14:paraId="3A006A95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3D0598BE" w14:textId="61D9E31C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  <w:r w:rsidRPr="008B6FEC">
        <w:rPr>
          <w:rFonts w:asciiTheme="minorHAnsi" w:hAnsiTheme="minorHAnsi" w:cstheme="minorHAnsi"/>
          <w:sz w:val="20"/>
        </w:rPr>
        <w:t xml:space="preserve">                 Fecha                            Horas/Monto en USD Consumidas</w:t>
      </w:r>
    </w:p>
    <w:p w14:paraId="1AC176DC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0AF9947E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</w:rPr>
      </w:pPr>
    </w:p>
    <w:p w14:paraId="23C24C97" w14:textId="77777777" w:rsidR="00CD1260" w:rsidRPr="008B6FEC" w:rsidRDefault="00CD1260" w:rsidP="00CD1260">
      <w:pPr>
        <w:rPr>
          <w:rFonts w:asciiTheme="minorHAnsi" w:hAnsiTheme="minorHAnsi" w:cstheme="minorHAnsi"/>
          <w:sz w:val="20"/>
          <w:lang w:val="es-MX"/>
        </w:rPr>
      </w:pPr>
    </w:p>
    <w:tbl>
      <w:tblPr>
        <w:tblStyle w:val="Tablaconcuadrcula"/>
        <w:tblW w:w="3969" w:type="dxa"/>
        <w:tblLook w:val="04A0" w:firstRow="1" w:lastRow="0" w:firstColumn="1" w:lastColumn="0" w:noHBand="0" w:noVBand="1"/>
      </w:tblPr>
      <w:tblGrid>
        <w:gridCol w:w="3969"/>
      </w:tblGrid>
      <w:tr w:rsidR="0002366E" w14:paraId="05481194" w14:textId="77777777" w:rsidTr="00C92EC6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453FE1A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  <w:r>
              <w:rPr>
                <w:rFonts w:asciiTheme="minorHAnsi" w:hAnsiTheme="minorHAnsi"/>
                <w:sz w:val="20"/>
                <w:lang w:val="es-MX"/>
              </w:rPr>
              <w:t>E</w:t>
            </w:r>
            <w:r w:rsidRPr="00054F10">
              <w:rPr>
                <w:rFonts w:asciiTheme="minorHAnsi" w:hAnsiTheme="minorHAnsi"/>
                <w:sz w:val="20"/>
                <w:lang w:val="es-MX"/>
              </w:rPr>
              <w:t>l cliente</w:t>
            </w:r>
          </w:p>
        </w:tc>
      </w:tr>
      <w:tr w:rsidR="0002366E" w14:paraId="270B523F" w14:textId="77777777" w:rsidTr="00C92EC6"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D6FDFC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</w:p>
          <w:p w14:paraId="2ADA6E43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</w:p>
          <w:p w14:paraId="18C4BF48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</w:p>
          <w:sdt>
            <w:sdtPr>
              <w:rPr>
                <w:rFonts w:asciiTheme="minorHAnsi" w:hAnsiTheme="minorHAnsi"/>
                <w:sz w:val="20"/>
                <w:lang w:val="es-MX"/>
              </w:rPr>
              <w:alias w:val="Dirección de la compañía"/>
              <w:tag w:val=""/>
              <w:id w:val="-362278948"/>
              <w:placeholder>
                <w:docPart w:val="2B6C88AC7C374C88907A4CC013FDB1B3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Content>
              <w:p w14:paraId="4EEAF6CF" w14:textId="35617D6A" w:rsidR="0002366E" w:rsidRDefault="001076D6" w:rsidP="00C92EC6">
                <w:pPr>
                  <w:jc w:val="center"/>
                  <w:rPr>
                    <w:rFonts w:asciiTheme="minorHAnsi" w:hAnsiTheme="minorHAnsi"/>
                    <w:sz w:val="20"/>
                    <w:lang w:val="es-MX"/>
                  </w:rPr>
                </w:pPr>
                <w:r>
                  <w:rPr>
                    <w:rFonts w:asciiTheme="minorHAnsi" w:hAnsiTheme="minorHAnsi"/>
                    <w:sz w:val="20"/>
                    <w:lang w:val="es-MX"/>
                  </w:rPr>
                  <w:t>Por definir</w:t>
                </w:r>
              </w:p>
            </w:sdtContent>
          </w:sdt>
        </w:tc>
      </w:tr>
      <w:tr w:rsidR="0002366E" w14:paraId="6E04EAC8" w14:textId="77777777" w:rsidTr="00C92EC6"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5EF5B4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  <w:r w:rsidRPr="00054F10">
              <w:rPr>
                <w:rFonts w:asciiTheme="minorHAnsi" w:hAnsiTheme="minorHAnsi"/>
                <w:b/>
                <w:sz w:val="20"/>
                <w:lang w:val="es-MX"/>
              </w:rPr>
              <w:t>Nombre y Firma</w:t>
            </w:r>
          </w:p>
        </w:tc>
      </w:tr>
      <w:tr w:rsidR="0002366E" w14:paraId="701E3F5C" w14:textId="77777777" w:rsidTr="00C92EC6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DAFE62E" w14:textId="77777777" w:rsidR="0002366E" w:rsidRDefault="0002366E" w:rsidP="00C92EC6">
            <w:pPr>
              <w:jc w:val="center"/>
              <w:rPr>
                <w:rFonts w:asciiTheme="minorHAnsi" w:hAnsiTheme="minorHAnsi"/>
                <w:sz w:val="20"/>
                <w:lang w:val="es-MX"/>
              </w:rPr>
            </w:pPr>
            <w:r w:rsidRPr="00054F10">
              <w:rPr>
                <w:rFonts w:asciiTheme="minorHAnsi" w:hAnsiTheme="minorHAnsi"/>
                <w:sz w:val="20"/>
                <w:lang w:val="es-MX"/>
              </w:rPr>
              <w:t>Ejecutivo del Cliente</w:t>
            </w:r>
          </w:p>
        </w:tc>
      </w:tr>
    </w:tbl>
    <w:p w14:paraId="1E254F6F" w14:textId="77777777" w:rsidR="00CD1260" w:rsidRPr="008B6FEC" w:rsidRDefault="00CD1260" w:rsidP="00CD1260">
      <w:pPr>
        <w:rPr>
          <w:rFonts w:asciiTheme="minorHAnsi" w:hAnsiTheme="minorHAnsi" w:cstheme="minorHAnsi"/>
          <w:sz w:val="20"/>
          <w:lang w:val="es-MX"/>
        </w:rPr>
      </w:pPr>
    </w:p>
    <w:p w14:paraId="18652799" w14:textId="77777777" w:rsidR="00CD1260" w:rsidRPr="008B6FEC" w:rsidRDefault="00CD1260" w:rsidP="00CD1260">
      <w:pPr>
        <w:rPr>
          <w:rFonts w:asciiTheme="minorHAnsi" w:hAnsiTheme="minorHAnsi" w:cstheme="minorHAnsi"/>
          <w:sz w:val="20"/>
          <w:lang w:val="es-MX"/>
        </w:rPr>
      </w:pPr>
    </w:p>
    <w:p w14:paraId="7BACDCFD" w14:textId="77777777" w:rsidR="00CD1260" w:rsidRPr="008B6FEC" w:rsidRDefault="00CD1260" w:rsidP="00CD1260">
      <w:pPr>
        <w:rPr>
          <w:rFonts w:asciiTheme="minorHAnsi" w:hAnsiTheme="minorHAnsi" w:cstheme="minorHAnsi"/>
          <w:sz w:val="20"/>
          <w:lang w:val="es-MX"/>
        </w:rPr>
      </w:pPr>
    </w:p>
    <w:bookmarkEnd w:id="1"/>
    <w:p w14:paraId="31A6CFE5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  <w:lang w:val="es-MX"/>
        </w:rPr>
      </w:pPr>
    </w:p>
    <w:p w14:paraId="678252F0" w14:textId="77777777" w:rsidR="00CD1260" w:rsidRPr="008B6FEC" w:rsidRDefault="00CD1260" w:rsidP="00CD1260">
      <w:pPr>
        <w:jc w:val="both"/>
        <w:textAlignment w:val="center"/>
        <w:rPr>
          <w:rFonts w:asciiTheme="minorHAnsi" w:hAnsiTheme="minorHAnsi" w:cstheme="minorHAnsi"/>
          <w:sz w:val="20"/>
          <w:lang w:val="es-MX"/>
        </w:rPr>
      </w:pPr>
    </w:p>
    <w:p w14:paraId="688B325E" w14:textId="77777777" w:rsidR="00CD1260" w:rsidRPr="008E4EB6" w:rsidRDefault="00CD1260" w:rsidP="00CD1260">
      <w:pPr>
        <w:textAlignment w:val="center"/>
        <w:rPr>
          <w:rFonts w:asciiTheme="minorHAnsi" w:hAnsiTheme="minorHAnsi" w:cstheme="minorHAnsi"/>
          <w:sz w:val="20"/>
        </w:rPr>
      </w:pPr>
    </w:p>
    <w:sectPr w:rsidR="00CD1260" w:rsidRPr="008E4EB6" w:rsidSect="001A520B">
      <w:headerReference w:type="default" r:id="rId19"/>
      <w:footerReference w:type="default" r:id="rId20"/>
      <w:pgSz w:w="12240" w:h="15840" w:code="1"/>
      <w:pgMar w:top="720" w:right="720" w:bottom="720" w:left="720" w:header="720" w:footer="69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6B08" w14:textId="77777777" w:rsidR="00F52DDC" w:rsidRDefault="00F52DDC" w:rsidP="00575B33">
      <w:r>
        <w:separator/>
      </w:r>
    </w:p>
  </w:endnote>
  <w:endnote w:type="continuationSeparator" w:id="0">
    <w:p w14:paraId="7E791474" w14:textId="77777777" w:rsidR="00F52DDC" w:rsidRDefault="00F52DDC" w:rsidP="00575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588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0"/>
      </w:rPr>
    </w:sdtEndPr>
    <w:sdtContent>
      <w:sdt>
        <w:sdtPr>
          <w:id w:val="216747541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/>
            <w:sz w:val="20"/>
          </w:rPr>
        </w:sdtEndPr>
        <w:sdtContent>
          <w:p w14:paraId="5529F900" w14:textId="77777777" w:rsidR="00F078A6" w:rsidRPr="00F078A6" w:rsidRDefault="00F078A6">
            <w:pPr>
              <w:pStyle w:val="Piedepgina"/>
              <w:jc w:val="center"/>
              <w:rPr>
                <w:rFonts w:asciiTheme="minorHAnsi" w:hAnsiTheme="minorHAnsi"/>
                <w:sz w:val="20"/>
              </w:rPr>
            </w:pPr>
            <w:r w:rsidRPr="00F078A6">
              <w:rPr>
                <w:rFonts w:asciiTheme="minorHAnsi" w:hAnsiTheme="minorHAnsi"/>
                <w:sz w:val="20"/>
              </w:rPr>
              <w:t xml:space="preserve">Página </w:t>
            </w:r>
            <w:r w:rsidR="004969F1" w:rsidRPr="00F078A6">
              <w:rPr>
                <w:rFonts w:asciiTheme="minorHAnsi" w:hAnsiTheme="minorHAnsi"/>
                <w:b/>
                <w:sz w:val="20"/>
              </w:rPr>
              <w:fldChar w:fldCharType="begin"/>
            </w:r>
            <w:r w:rsidRPr="00F078A6">
              <w:rPr>
                <w:rFonts w:asciiTheme="minorHAnsi" w:hAnsiTheme="minorHAnsi"/>
                <w:b/>
                <w:sz w:val="20"/>
              </w:rPr>
              <w:instrText>PAGE</w:instrText>
            </w:r>
            <w:r w:rsidR="004969F1" w:rsidRPr="00F078A6">
              <w:rPr>
                <w:rFonts w:asciiTheme="minorHAnsi" w:hAnsiTheme="minorHAnsi"/>
                <w:b/>
                <w:sz w:val="20"/>
              </w:rPr>
              <w:fldChar w:fldCharType="separate"/>
            </w:r>
            <w:r w:rsidR="00DD04BE">
              <w:rPr>
                <w:rFonts w:asciiTheme="minorHAnsi" w:hAnsiTheme="minorHAnsi"/>
                <w:b/>
                <w:noProof/>
                <w:sz w:val="20"/>
              </w:rPr>
              <w:t>1</w:t>
            </w:r>
            <w:r w:rsidR="004969F1" w:rsidRPr="00F078A6">
              <w:rPr>
                <w:rFonts w:asciiTheme="minorHAnsi" w:hAnsiTheme="minorHAnsi"/>
                <w:b/>
                <w:sz w:val="20"/>
              </w:rPr>
              <w:fldChar w:fldCharType="end"/>
            </w:r>
            <w:r w:rsidRPr="00F078A6">
              <w:rPr>
                <w:rFonts w:asciiTheme="minorHAnsi" w:hAnsiTheme="minorHAnsi"/>
                <w:sz w:val="20"/>
              </w:rPr>
              <w:t xml:space="preserve"> de </w:t>
            </w:r>
            <w:r w:rsidR="004969F1" w:rsidRPr="00F078A6">
              <w:rPr>
                <w:rFonts w:asciiTheme="minorHAnsi" w:hAnsiTheme="minorHAnsi"/>
                <w:b/>
                <w:sz w:val="20"/>
              </w:rPr>
              <w:fldChar w:fldCharType="begin"/>
            </w:r>
            <w:r w:rsidRPr="00F078A6">
              <w:rPr>
                <w:rFonts w:asciiTheme="minorHAnsi" w:hAnsiTheme="minorHAnsi"/>
                <w:b/>
                <w:sz w:val="20"/>
              </w:rPr>
              <w:instrText>NUMPAGES</w:instrText>
            </w:r>
            <w:r w:rsidR="004969F1" w:rsidRPr="00F078A6">
              <w:rPr>
                <w:rFonts w:asciiTheme="minorHAnsi" w:hAnsiTheme="minorHAnsi"/>
                <w:b/>
                <w:sz w:val="20"/>
              </w:rPr>
              <w:fldChar w:fldCharType="separate"/>
            </w:r>
            <w:r w:rsidR="00DD04BE">
              <w:rPr>
                <w:rFonts w:asciiTheme="minorHAnsi" w:hAnsiTheme="minorHAnsi"/>
                <w:b/>
                <w:noProof/>
                <w:sz w:val="20"/>
              </w:rPr>
              <w:t>2</w:t>
            </w:r>
            <w:r w:rsidR="004969F1" w:rsidRPr="00F078A6">
              <w:rPr>
                <w:rFonts w:asciiTheme="minorHAnsi" w:hAnsiTheme="minorHAnsi"/>
                <w:b/>
                <w:sz w:val="20"/>
              </w:rPr>
              <w:fldChar w:fldCharType="end"/>
            </w:r>
          </w:p>
        </w:sdtContent>
      </w:sdt>
    </w:sdtContent>
  </w:sdt>
  <w:p w14:paraId="464256EE" w14:textId="77777777" w:rsidR="00575B33" w:rsidRDefault="00575B33">
    <w:pPr>
      <w:ind w:left="5760" w:hanging="5760"/>
      <w:jc w:val="right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292D" w14:textId="77777777" w:rsidR="00F52DDC" w:rsidRDefault="00F52DDC" w:rsidP="00575B33">
      <w:r>
        <w:separator/>
      </w:r>
    </w:p>
  </w:footnote>
  <w:footnote w:type="continuationSeparator" w:id="0">
    <w:p w14:paraId="6BD53F65" w14:textId="77777777" w:rsidR="00F52DDC" w:rsidRDefault="00F52DDC" w:rsidP="00575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6750161"/>
      <w:docPartObj>
        <w:docPartGallery w:val="Page Numbers (Top of Page)"/>
        <w:docPartUnique/>
      </w:docPartObj>
    </w:sdtPr>
    <w:sdtContent>
      <w:p w14:paraId="27CCD4AC" w14:textId="4B70FF48" w:rsidR="00F078A6" w:rsidRPr="00664825" w:rsidRDefault="00902278" w:rsidP="00F078A6">
        <w:pPr>
          <w:pStyle w:val="Encabezado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0" wp14:anchorId="57A2072A" wp14:editId="5519B879">
              <wp:simplePos x="0" y="0"/>
              <wp:positionH relativeFrom="page">
                <wp:posOffset>6865786</wp:posOffset>
              </wp:positionH>
              <wp:positionV relativeFrom="page">
                <wp:posOffset>138623</wp:posOffset>
              </wp:positionV>
              <wp:extent cx="542290" cy="695325"/>
              <wp:effectExtent l="0" t="0" r="0" b="0"/>
              <wp:wrapSquare wrapText="bothSides"/>
              <wp:docPr id="780269065" name="Picture 7" descr="Un dibujo animado con letras&#10;&#10;El contenido generado por IA puede ser incorrec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80269065" name="Picture 7" descr="Un dibujo animado con letras&#10;&#10;El contenido generado por IA puede ser incorrecto.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2290" cy="695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F078A6">
          <w:t xml:space="preserve">  </w:t>
        </w:r>
        <w:r w:rsidR="00F078A6">
          <w:tab/>
          <w:t xml:space="preserve">                     </w:t>
        </w:r>
        <w:r w:rsidR="00F078A6" w:rsidRPr="00664825">
          <w:rPr>
            <w:b/>
          </w:rPr>
          <w:t>Orden de Servicio Desarrollo</w:t>
        </w:r>
        <w:r w:rsidR="00F078A6">
          <w:t xml:space="preserve">: </w:t>
        </w:r>
        <w:r w:rsidR="00BC644E">
          <w:rPr>
            <w:rFonts w:asciiTheme="minorHAnsi" w:hAnsiTheme="minorHAnsi"/>
            <w:sz w:val="20"/>
          </w:rPr>
          <w:t>APP</w:t>
        </w:r>
        <w:r w:rsidR="00F078A6" w:rsidRPr="00FF03BD">
          <w:rPr>
            <w:rFonts w:asciiTheme="minorHAnsi" w:hAnsiTheme="minorHAnsi"/>
            <w:sz w:val="20"/>
          </w:rPr>
          <w:t>-</w:t>
        </w:r>
        <w:r w:rsidR="00BC644E">
          <w:rPr>
            <w:rFonts w:asciiTheme="minorHAnsi" w:hAnsiTheme="minorHAnsi"/>
            <w:sz w:val="20"/>
          </w:rPr>
          <w:t>MOVIL</w:t>
        </w:r>
        <w:r w:rsidR="00F078A6" w:rsidRPr="00FF03BD">
          <w:rPr>
            <w:rFonts w:asciiTheme="minorHAnsi" w:hAnsiTheme="minorHAnsi"/>
            <w:sz w:val="20"/>
          </w:rPr>
          <w:t>-00</w:t>
        </w:r>
        <w:r w:rsidR="00BC644E">
          <w:rPr>
            <w:rFonts w:asciiTheme="minorHAnsi" w:hAnsiTheme="minorHAnsi"/>
            <w:sz w:val="20"/>
          </w:rPr>
          <w:t>0</w:t>
        </w:r>
        <w:r w:rsidR="00F078A6">
          <w:tab/>
        </w:r>
        <w:r w:rsidR="00F078A6">
          <w:tab/>
        </w:r>
        <w:r w:rsidR="00F078A6">
          <w:tab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C09"/>
    <w:multiLevelType w:val="hybridMultilevel"/>
    <w:tmpl w:val="8A3241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B3AA6"/>
    <w:multiLevelType w:val="hybridMultilevel"/>
    <w:tmpl w:val="00B46314"/>
    <w:lvl w:ilvl="0" w:tplc="09E4B45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75E96"/>
    <w:multiLevelType w:val="hybridMultilevel"/>
    <w:tmpl w:val="7E78573E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2254B"/>
    <w:multiLevelType w:val="hybridMultilevel"/>
    <w:tmpl w:val="C4349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B27F1"/>
    <w:multiLevelType w:val="hybridMultilevel"/>
    <w:tmpl w:val="1690105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A3751"/>
    <w:multiLevelType w:val="multilevel"/>
    <w:tmpl w:val="C7F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C4D61"/>
    <w:multiLevelType w:val="hybridMultilevel"/>
    <w:tmpl w:val="0066C680"/>
    <w:lvl w:ilvl="0" w:tplc="7A14AC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22451"/>
    <w:multiLevelType w:val="hybridMultilevel"/>
    <w:tmpl w:val="F04AD8F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9FB2E7F"/>
    <w:multiLevelType w:val="hybridMultilevel"/>
    <w:tmpl w:val="D81C3D88"/>
    <w:lvl w:ilvl="0" w:tplc="0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402574"/>
    <w:multiLevelType w:val="hybridMultilevel"/>
    <w:tmpl w:val="79CADD5C"/>
    <w:lvl w:ilvl="0" w:tplc="6A56044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B7EB1"/>
    <w:multiLevelType w:val="hybridMultilevel"/>
    <w:tmpl w:val="F8EAE72A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7CB9"/>
    <w:multiLevelType w:val="hybridMultilevel"/>
    <w:tmpl w:val="A0320D7A"/>
    <w:lvl w:ilvl="0" w:tplc="9BD01B5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835FF"/>
    <w:multiLevelType w:val="hybridMultilevel"/>
    <w:tmpl w:val="9166628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63804"/>
    <w:multiLevelType w:val="hybridMultilevel"/>
    <w:tmpl w:val="C2163D42"/>
    <w:lvl w:ilvl="0" w:tplc="99AAB8EE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4D1E53"/>
    <w:multiLevelType w:val="hybridMultilevel"/>
    <w:tmpl w:val="2264CB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F81BB0"/>
    <w:multiLevelType w:val="hybridMultilevel"/>
    <w:tmpl w:val="B89A88D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F396B"/>
    <w:multiLevelType w:val="hybridMultilevel"/>
    <w:tmpl w:val="907C5AEA"/>
    <w:lvl w:ilvl="0" w:tplc="AAA2A19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C6D5A"/>
    <w:multiLevelType w:val="hybridMultilevel"/>
    <w:tmpl w:val="DD269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95F85"/>
    <w:multiLevelType w:val="hybridMultilevel"/>
    <w:tmpl w:val="72A828BE"/>
    <w:lvl w:ilvl="0" w:tplc="186648F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96FC4"/>
    <w:multiLevelType w:val="multilevel"/>
    <w:tmpl w:val="DDA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050412"/>
    <w:multiLevelType w:val="hybridMultilevel"/>
    <w:tmpl w:val="8DB6F99E"/>
    <w:lvl w:ilvl="0" w:tplc="080A001B">
      <w:start w:val="1"/>
      <w:numFmt w:val="low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8F6FE4"/>
    <w:multiLevelType w:val="hybridMultilevel"/>
    <w:tmpl w:val="79F07BB0"/>
    <w:lvl w:ilvl="0" w:tplc="080A0017">
      <w:start w:val="1"/>
      <w:numFmt w:val="lowerLetter"/>
      <w:lvlText w:val="%1)"/>
      <w:lvlJc w:val="left"/>
      <w:pPr>
        <w:ind w:left="-3240" w:hanging="360"/>
      </w:pPr>
    </w:lvl>
    <w:lvl w:ilvl="1" w:tplc="080A0019">
      <w:start w:val="1"/>
      <w:numFmt w:val="lowerLetter"/>
      <w:lvlText w:val="%2."/>
      <w:lvlJc w:val="left"/>
      <w:pPr>
        <w:ind w:left="-2520" w:hanging="360"/>
      </w:pPr>
    </w:lvl>
    <w:lvl w:ilvl="2" w:tplc="080A001B" w:tentative="1">
      <w:start w:val="1"/>
      <w:numFmt w:val="lowerRoman"/>
      <w:lvlText w:val="%3."/>
      <w:lvlJc w:val="right"/>
      <w:pPr>
        <w:ind w:left="-1800" w:hanging="180"/>
      </w:pPr>
    </w:lvl>
    <w:lvl w:ilvl="3" w:tplc="080A000F" w:tentative="1">
      <w:start w:val="1"/>
      <w:numFmt w:val="decimal"/>
      <w:lvlText w:val="%4."/>
      <w:lvlJc w:val="left"/>
      <w:pPr>
        <w:ind w:left="-1080" w:hanging="360"/>
      </w:pPr>
    </w:lvl>
    <w:lvl w:ilvl="4" w:tplc="080A0019" w:tentative="1">
      <w:start w:val="1"/>
      <w:numFmt w:val="lowerLetter"/>
      <w:lvlText w:val="%5."/>
      <w:lvlJc w:val="left"/>
      <w:pPr>
        <w:ind w:left="-360" w:hanging="360"/>
      </w:pPr>
    </w:lvl>
    <w:lvl w:ilvl="5" w:tplc="080A001B" w:tentative="1">
      <w:start w:val="1"/>
      <w:numFmt w:val="lowerRoman"/>
      <w:lvlText w:val="%6."/>
      <w:lvlJc w:val="right"/>
      <w:pPr>
        <w:ind w:left="360" w:hanging="180"/>
      </w:pPr>
    </w:lvl>
    <w:lvl w:ilvl="6" w:tplc="080A000F" w:tentative="1">
      <w:start w:val="1"/>
      <w:numFmt w:val="decimal"/>
      <w:lvlText w:val="%7."/>
      <w:lvlJc w:val="left"/>
      <w:pPr>
        <w:ind w:left="1080" w:hanging="360"/>
      </w:pPr>
    </w:lvl>
    <w:lvl w:ilvl="7" w:tplc="080A0019" w:tentative="1">
      <w:start w:val="1"/>
      <w:numFmt w:val="lowerLetter"/>
      <w:lvlText w:val="%8."/>
      <w:lvlJc w:val="left"/>
      <w:pPr>
        <w:ind w:left="1800" w:hanging="360"/>
      </w:pPr>
    </w:lvl>
    <w:lvl w:ilvl="8" w:tplc="080A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22" w15:restartNumberingAfterBreak="0">
    <w:nsid w:val="61C218B4"/>
    <w:multiLevelType w:val="hybridMultilevel"/>
    <w:tmpl w:val="0C06C5A4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E65762"/>
    <w:multiLevelType w:val="multilevel"/>
    <w:tmpl w:val="98104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2409E"/>
    <w:multiLevelType w:val="hybridMultilevel"/>
    <w:tmpl w:val="76BC77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C61E88"/>
    <w:multiLevelType w:val="hybridMultilevel"/>
    <w:tmpl w:val="1728AF4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16816">
    <w:abstractNumId w:val="0"/>
  </w:num>
  <w:num w:numId="2" w16cid:durableId="712387889">
    <w:abstractNumId w:val="14"/>
  </w:num>
  <w:num w:numId="3" w16cid:durableId="384062508">
    <w:abstractNumId w:val="4"/>
  </w:num>
  <w:num w:numId="4" w16cid:durableId="970328723">
    <w:abstractNumId w:val="10"/>
  </w:num>
  <w:num w:numId="5" w16cid:durableId="268438377">
    <w:abstractNumId w:val="3"/>
  </w:num>
  <w:num w:numId="6" w16cid:durableId="1879539424">
    <w:abstractNumId w:val="19"/>
  </w:num>
  <w:num w:numId="7" w16cid:durableId="252319506">
    <w:abstractNumId w:val="5"/>
  </w:num>
  <w:num w:numId="8" w16cid:durableId="239219237">
    <w:abstractNumId w:val="7"/>
  </w:num>
  <w:num w:numId="9" w16cid:durableId="1154102328">
    <w:abstractNumId w:val="23"/>
  </w:num>
  <w:num w:numId="10" w16cid:durableId="441532201">
    <w:abstractNumId w:val="2"/>
  </w:num>
  <w:num w:numId="11" w16cid:durableId="1849632052">
    <w:abstractNumId w:val="12"/>
  </w:num>
  <w:num w:numId="12" w16cid:durableId="1730378185">
    <w:abstractNumId w:val="13"/>
  </w:num>
  <w:num w:numId="13" w16cid:durableId="2065981159">
    <w:abstractNumId w:val="15"/>
  </w:num>
  <w:num w:numId="14" w16cid:durableId="716398936">
    <w:abstractNumId w:val="25"/>
  </w:num>
  <w:num w:numId="15" w16cid:durableId="5258257">
    <w:abstractNumId w:val="24"/>
  </w:num>
  <w:num w:numId="16" w16cid:durableId="37046552">
    <w:abstractNumId w:val="17"/>
  </w:num>
  <w:num w:numId="17" w16cid:durableId="1178274000">
    <w:abstractNumId w:val="8"/>
  </w:num>
  <w:num w:numId="18" w16cid:durableId="132261729">
    <w:abstractNumId w:val="6"/>
  </w:num>
  <w:num w:numId="19" w16cid:durableId="1406684301">
    <w:abstractNumId w:val="18"/>
  </w:num>
  <w:num w:numId="20" w16cid:durableId="862550020">
    <w:abstractNumId w:val="22"/>
  </w:num>
  <w:num w:numId="21" w16cid:durableId="1977683747">
    <w:abstractNumId w:val="9"/>
  </w:num>
  <w:num w:numId="22" w16cid:durableId="1719813200">
    <w:abstractNumId w:val="11"/>
  </w:num>
  <w:num w:numId="23" w16cid:durableId="845634539">
    <w:abstractNumId w:val="1"/>
  </w:num>
  <w:num w:numId="24" w16cid:durableId="1733238492">
    <w:abstractNumId w:val="21"/>
  </w:num>
  <w:num w:numId="25" w16cid:durableId="1497569490">
    <w:abstractNumId w:val="16"/>
  </w:num>
  <w:num w:numId="26" w16cid:durableId="21427682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007f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00"/>
    <w:rsid w:val="0002366E"/>
    <w:rsid w:val="00030EE4"/>
    <w:rsid w:val="00032458"/>
    <w:rsid w:val="00041FD0"/>
    <w:rsid w:val="00050E3B"/>
    <w:rsid w:val="00054F10"/>
    <w:rsid w:val="00083274"/>
    <w:rsid w:val="00083848"/>
    <w:rsid w:val="000A2AD7"/>
    <w:rsid w:val="000A7F8D"/>
    <w:rsid w:val="000C3CEE"/>
    <w:rsid w:val="000D0A2E"/>
    <w:rsid w:val="000D768A"/>
    <w:rsid w:val="000E214D"/>
    <w:rsid w:val="000E5C36"/>
    <w:rsid w:val="000E6686"/>
    <w:rsid w:val="000F4877"/>
    <w:rsid w:val="0010027D"/>
    <w:rsid w:val="001076D6"/>
    <w:rsid w:val="001157ED"/>
    <w:rsid w:val="00125214"/>
    <w:rsid w:val="001378EE"/>
    <w:rsid w:val="001459D8"/>
    <w:rsid w:val="00154257"/>
    <w:rsid w:val="001759C9"/>
    <w:rsid w:val="00175CC6"/>
    <w:rsid w:val="00183161"/>
    <w:rsid w:val="00195F42"/>
    <w:rsid w:val="001961EA"/>
    <w:rsid w:val="001A1FC6"/>
    <w:rsid w:val="001A520B"/>
    <w:rsid w:val="001A620F"/>
    <w:rsid w:val="001A7225"/>
    <w:rsid w:val="001B1DB8"/>
    <w:rsid w:val="001C1D01"/>
    <w:rsid w:val="001C3017"/>
    <w:rsid w:val="001F4522"/>
    <w:rsid w:val="002028A6"/>
    <w:rsid w:val="00224465"/>
    <w:rsid w:val="00232B13"/>
    <w:rsid w:val="00237CAB"/>
    <w:rsid w:val="00242F98"/>
    <w:rsid w:val="00252883"/>
    <w:rsid w:val="00262112"/>
    <w:rsid w:val="002B55B0"/>
    <w:rsid w:val="002E4972"/>
    <w:rsid w:val="002F0240"/>
    <w:rsid w:val="002F2158"/>
    <w:rsid w:val="003046ED"/>
    <w:rsid w:val="003235EE"/>
    <w:rsid w:val="00342622"/>
    <w:rsid w:val="00347D0D"/>
    <w:rsid w:val="003569DF"/>
    <w:rsid w:val="003749A0"/>
    <w:rsid w:val="003C247F"/>
    <w:rsid w:val="003C5C3E"/>
    <w:rsid w:val="003D444A"/>
    <w:rsid w:val="003F13BF"/>
    <w:rsid w:val="003F4313"/>
    <w:rsid w:val="00417B8B"/>
    <w:rsid w:val="00424D4B"/>
    <w:rsid w:val="0043249C"/>
    <w:rsid w:val="004553BE"/>
    <w:rsid w:val="004969F1"/>
    <w:rsid w:val="004B4BE1"/>
    <w:rsid w:val="004F46FA"/>
    <w:rsid w:val="004F7F62"/>
    <w:rsid w:val="00502672"/>
    <w:rsid w:val="00511D6E"/>
    <w:rsid w:val="00531332"/>
    <w:rsid w:val="00532747"/>
    <w:rsid w:val="005338F4"/>
    <w:rsid w:val="0054662B"/>
    <w:rsid w:val="00554661"/>
    <w:rsid w:val="00567FAD"/>
    <w:rsid w:val="00575B33"/>
    <w:rsid w:val="005812B7"/>
    <w:rsid w:val="0058275F"/>
    <w:rsid w:val="0058368F"/>
    <w:rsid w:val="00583D75"/>
    <w:rsid w:val="005C0C6D"/>
    <w:rsid w:val="005D47E3"/>
    <w:rsid w:val="005D5539"/>
    <w:rsid w:val="005E07FE"/>
    <w:rsid w:val="005E2B5D"/>
    <w:rsid w:val="00605C0A"/>
    <w:rsid w:val="00611447"/>
    <w:rsid w:val="0061507A"/>
    <w:rsid w:val="00625901"/>
    <w:rsid w:val="006414F6"/>
    <w:rsid w:val="00642EEF"/>
    <w:rsid w:val="00643F25"/>
    <w:rsid w:val="00646230"/>
    <w:rsid w:val="00662FEC"/>
    <w:rsid w:val="006B5433"/>
    <w:rsid w:val="006D6195"/>
    <w:rsid w:val="006F5C80"/>
    <w:rsid w:val="007161E3"/>
    <w:rsid w:val="007202FF"/>
    <w:rsid w:val="00724717"/>
    <w:rsid w:val="00727966"/>
    <w:rsid w:val="00732DC3"/>
    <w:rsid w:val="00742653"/>
    <w:rsid w:val="00744DBD"/>
    <w:rsid w:val="00751071"/>
    <w:rsid w:val="00765081"/>
    <w:rsid w:val="00786B9B"/>
    <w:rsid w:val="007A54B8"/>
    <w:rsid w:val="007B1F99"/>
    <w:rsid w:val="007B2376"/>
    <w:rsid w:val="00834989"/>
    <w:rsid w:val="0083758B"/>
    <w:rsid w:val="00840446"/>
    <w:rsid w:val="00843CFC"/>
    <w:rsid w:val="0085764F"/>
    <w:rsid w:val="00867F4C"/>
    <w:rsid w:val="008704A3"/>
    <w:rsid w:val="008821CA"/>
    <w:rsid w:val="00883C07"/>
    <w:rsid w:val="008A1C81"/>
    <w:rsid w:val="008A3C04"/>
    <w:rsid w:val="008A7A03"/>
    <w:rsid w:val="008B22B5"/>
    <w:rsid w:val="008B380D"/>
    <w:rsid w:val="008C053B"/>
    <w:rsid w:val="008D0576"/>
    <w:rsid w:val="008D161D"/>
    <w:rsid w:val="008D1A7A"/>
    <w:rsid w:val="008E18EF"/>
    <w:rsid w:val="008E52F3"/>
    <w:rsid w:val="00902278"/>
    <w:rsid w:val="00904400"/>
    <w:rsid w:val="00910374"/>
    <w:rsid w:val="00910EE9"/>
    <w:rsid w:val="0091502A"/>
    <w:rsid w:val="00926568"/>
    <w:rsid w:val="009358FA"/>
    <w:rsid w:val="00951971"/>
    <w:rsid w:val="00996EE6"/>
    <w:rsid w:val="009A2568"/>
    <w:rsid w:val="009C1263"/>
    <w:rsid w:val="009C6200"/>
    <w:rsid w:val="00A04084"/>
    <w:rsid w:val="00A20719"/>
    <w:rsid w:val="00A20A56"/>
    <w:rsid w:val="00A27EF8"/>
    <w:rsid w:val="00A34167"/>
    <w:rsid w:val="00A36938"/>
    <w:rsid w:val="00A36B55"/>
    <w:rsid w:val="00A413C1"/>
    <w:rsid w:val="00A615AC"/>
    <w:rsid w:val="00A65D9B"/>
    <w:rsid w:val="00A8423C"/>
    <w:rsid w:val="00AA125C"/>
    <w:rsid w:val="00AA7322"/>
    <w:rsid w:val="00AB0099"/>
    <w:rsid w:val="00AB4BA1"/>
    <w:rsid w:val="00AC3554"/>
    <w:rsid w:val="00AD4831"/>
    <w:rsid w:val="00AD4A82"/>
    <w:rsid w:val="00AF42FF"/>
    <w:rsid w:val="00AF6E63"/>
    <w:rsid w:val="00B038E7"/>
    <w:rsid w:val="00B25604"/>
    <w:rsid w:val="00B273F0"/>
    <w:rsid w:val="00B41ADD"/>
    <w:rsid w:val="00B43382"/>
    <w:rsid w:val="00B43789"/>
    <w:rsid w:val="00B71462"/>
    <w:rsid w:val="00B73057"/>
    <w:rsid w:val="00B7666A"/>
    <w:rsid w:val="00B85815"/>
    <w:rsid w:val="00B949A6"/>
    <w:rsid w:val="00B96A44"/>
    <w:rsid w:val="00BA7078"/>
    <w:rsid w:val="00BC644E"/>
    <w:rsid w:val="00BE30BA"/>
    <w:rsid w:val="00BE3A89"/>
    <w:rsid w:val="00BF049D"/>
    <w:rsid w:val="00C1085F"/>
    <w:rsid w:val="00C2582E"/>
    <w:rsid w:val="00C26524"/>
    <w:rsid w:val="00C33DD2"/>
    <w:rsid w:val="00C45F42"/>
    <w:rsid w:val="00C53550"/>
    <w:rsid w:val="00C62D56"/>
    <w:rsid w:val="00C7138B"/>
    <w:rsid w:val="00C7142A"/>
    <w:rsid w:val="00C82A86"/>
    <w:rsid w:val="00C82B0C"/>
    <w:rsid w:val="00C8607F"/>
    <w:rsid w:val="00C93747"/>
    <w:rsid w:val="00CA4F3D"/>
    <w:rsid w:val="00CD1260"/>
    <w:rsid w:val="00CD4E13"/>
    <w:rsid w:val="00CD765E"/>
    <w:rsid w:val="00CE3A2E"/>
    <w:rsid w:val="00D12A2B"/>
    <w:rsid w:val="00D4486D"/>
    <w:rsid w:val="00D50297"/>
    <w:rsid w:val="00D541C4"/>
    <w:rsid w:val="00D571A2"/>
    <w:rsid w:val="00D63168"/>
    <w:rsid w:val="00D73D72"/>
    <w:rsid w:val="00D83854"/>
    <w:rsid w:val="00D90E09"/>
    <w:rsid w:val="00DB4799"/>
    <w:rsid w:val="00DB47E1"/>
    <w:rsid w:val="00DB50E6"/>
    <w:rsid w:val="00DD04BE"/>
    <w:rsid w:val="00E01D49"/>
    <w:rsid w:val="00E1761D"/>
    <w:rsid w:val="00E3264C"/>
    <w:rsid w:val="00E6769D"/>
    <w:rsid w:val="00E8434E"/>
    <w:rsid w:val="00EA50DE"/>
    <w:rsid w:val="00EB5017"/>
    <w:rsid w:val="00EC00DA"/>
    <w:rsid w:val="00EC10EF"/>
    <w:rsid w:val="00EC1988"/>
    <w:rsid w:val="00EF3F7A"/>
    <w:rsid w:val="00F078A6"/>
    <w:rsid w:val="00F3097A"/>
    <w:rsid w:val="00F51146"/>
    <w:rsid w:val="00F52DDC"/>
    <w:rsid w:val="00F60553"/>
    <w:rsid w:val="00F63B55"/>
    <w:rsid w:val="00F81D62"/>
    <w:rsid w:val="00F9696D"/>
    <w:rsid w:val="00FA4515"/>
    <w:rsid w:val="00FD0FB2"/>
    <w:rsid w:val="00FD42FE"/>
    <w:rsid w:val="00FF03BD"/>
    <w:rsid w:val="00FF37DE"/>
    <w:rsid w:val="00F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7faa"/>
    </o:shapedefaults>
    <o:shapelayout v:ext="edit">
      <o:idmap v:ext="edit" data="2"/>
    </o:shapelayout>
  </w:shapeDefaults>
  <w:decimalSymbol w:val="."/>
  <w:listSeparator w:val=","/>
  <w14:docId w14:val="1B871E49"/>
  <w15:docId w15:val="{382E4C9A-CCC5-440B-A61A-54874206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CAB"/>
    <w:rPr>
      <w:rFonts w:ascii="Arial Narrow" w:hAnsi="Arial Narrow"/>
      <w:sz w:val="24"/>
      <w:lang w:val="es-ES_tradnl"/>
    </w:rPr>
  </w:style>
  <w:style w:type="paragraph" w:styleId="Ttulo1">
    <w:name w:val="heading 1"/>
    <w:basedOn w:val="Normal"/>
    <w:next w:val="Normal"/>
    <w:qFormat/>
    <w:rsid w:val="00237CAB"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237CAB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237CAB"/>
    <w:pPr>
      <w:keepNext/>
      <w:jc w:val="center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qFormat/>
    <w:rsid w:val="00237CAB"/>
    <w:pPr>
      <w:keepNext/>
      <w:jc w:val="right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rsid w:val="00237CAB"/>
    <w:pPr>
      <w:keepNext/>
      <w:jc w:val="right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237CAB"/>
    <w:pPr>
      <w:keepNext/>
      <w:jc w:val="both"/>
      <w:outlineLvl w:val="5"/>
    </w:pPr>
    <w:rPr>
      <w:b/>
      <w:bCs/>
      <w:color w:val="0000FF"/>
      <w:sz w:val="50"/>
    </w:rPr>
  </w:style>
  <w:style w:type="paragraph" w:styleId="Ttulo7">
    <w:name w:val="heading 7"/>
    <w:basedOn w:val="Normal"/>
    <w:next w:val="Normal"/>
    <w:qFormat/>
    <w:rsid w:val="00237CAB"/>
    <w:pPr>
      <w:keepNext/>
      <w:jc w:val="center"/>
      <w:outlineLvl w:val="6"/>
    </w:pPr>
    <w:rPr>
      <w:b/>
      <w:bCs/>
      <w:sz w:val="28"/>
    </w:rPr>
  </w:style>
  <w:style w:type="paragraph" w:styleId="Ttulo8">
    <w:name w:val="heading 8"/>
    <w:basedOn w:val="Normal"/>
    <w:next w:val="Normal"/>
    <w:qFormat/>
    <w:rsid w:val="00237CAB"/>
    <w:pPr>
      <w:keepNext/>
      <w:jc w:val="both"/>
      <w:outlineLvl w:val="7"/>
    </w:pPr>
    <w:rPr>
      <w:sz w:val="28"/>
    </w:rPr>
  </w:style>
  <w:style w:type="paragraph" w:styleId="Ttulo9">
    <w:name w:val="heading 9"/>
    <w:basedOn w:val="Normal"/>
    <w:next w:val="Normal"/>
    <w:qFormat/>
    <w:rsid w:val="00237CAB"/>
    <w:pPr>
      <w:keepNext/>
      <w:jc w:val="center"/>
      <w:outlineLvl w:val="8"/>
    </w:pPr>
    <w:rPr>
      <w:rFonts w:ascii="Georgia" w:hAnsi="Georgia"/>
      <w:b/>
      <w:bCs/>
      <w:smallCaps/>
      <w:sz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37CAB"/>
    <w:pPr>
      <w:jc w:val="both"/>
    </w:pPr>
  </w:style>
  <w:style w:type="paragraph" w:styleId="Mapadeldocumento">
    <w:name w:val="Document Map"/>
    <w:basedOn w:val="Normal"/>
    <w:semiHidden/>
    <w:rsid w:val="00237CAB"/>
    <w:pPr>
      <w:shd w:val="clear" w:color="auto" w:fill="000080"/>
    </w:pPr>
    <w:rPr>
      <w:rFonts w:ascii="Tahoma" w:hAnsi="Tahoma"/>
    </w:rPr>
  </w:style>
  <w:style w:type="paragraph" w:styleId="Descripcin">
    <w:name w:val="caption"/>
    <w:basedOn w:val="Normal"/>
    <w:next w:val="Normal"/>
    <w:qFormat/>
    <w:rsid w:val="00237CAB"/>
    <w:rPr>
      <w:b/>
    </w:rPr>
  </w:style>
  <w:style w:type="paragraph" w:styleId="Encabezado">
    <w:name w:val="header"/>
    <w:basedOn w:val="Normal"/>
    <w:link w:val="EncabezadoCar"/>
    <w:uiPriority w:val="99"/>
    <w:rsid w:val="00237CAB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237CAB"/>
    <w:pPr>
      <w:tabs>
        <w:tab w:val="center" w:pos="4320"/>
        <w:tab w:val="right" w:pos="8640"/>
      </w:tabs>
    </w:pPr>
  </w:style>
  <w:style w:type="character" w:styleId="Hipervnculo">
    <w:name w:val="Hyperlink"/>
    <w:basedOn w:val="Fuentedeprrafopredeter"/>
    <w:semiHidden/>
    <w:rsid w:val="00237CAB"/>
    <w:rPr>
      <w:color w:val="0000FF"/>
      <w:u w:val="single"/>
    </w:rPr>
  </w:style>
  <w:style w:type="paragraph" w:styleId="Textoindependiente2">
    <w:name w:val="Body Text 2"/>
    <w:basedOn w:val="Normal"/>
    <w:semiHidden/>
    <w:rsid w:val="00237CAB"/>
    <w:rPr>
      <w:b/>
      <w:bCs/>
      <w:sz w:val="28"/>
    </w:rPr>
  </w:style>
  <w:style w:type="paragraph" w:styleId="Textoindependiente3">
    <w:name w:val="Body Text 3"/>
    <w:basedOn w:val="Normal"/>
    <w:semiHidden/>
    <w:rsid w:val="00237CAB"/>
    <w:rPr>
      <w:sz w:val="20"/>
    </w:rPr>
  </w:style>
  <w:style w:type="paragraph" w:styleId="Saludo">
    <w:name w:val="Salutation"/>
    <w:basedOn w:val="Normal"/>
    <w:next w:val="Normal"/>
    <w:semiHidden/>
    <w:rsid w:val="00237CAB"/>
  </w:style>
  <w:style w:type="paragraph" w:styleId="Sangradetextonormal">
    <w:name w:val="Body Text Indent"/>
    <w:basedOn w:val="Normal"/>
    <w:semiHidden/>
    <w:rsid w:val="00237CAB"/>
    <w:pPr>
      <w:ind w:left="720"/>
    </w:pPr>
    <w:rPr>
      <w:rFonts w:ascii="Georgia" w:hAnsi="Georgia"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3C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3CEE"/>
    <w:rPr>
      <w:rFonts w:ascii="Tahoma" w:hAnsi="Tahoma" w:cs="Tahoma"/>
      <w:sz w:val="16"/>
      <w:szCs w:val="16"/>
      <w:lang w:val="es-ES_tradnl"/>
    </w:rPr>
  </w:style>
  <w:style w:type="paragraph" w:styleId="Prrafodelista">
    <w:name w:val="List Paragraph"/>
    <w:basedOn w:val="Normal"/>
    <w:uiPriority w:val="34"/>
    <w:qFormat/>
    <w:rsid w:val="000C3CEE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sid w:val="00F078A6"/>
    <w:rPr>
      <w:rFonts w:ascii="Arial Narrow" w:hAnsi="Arial Narrow"/>
      <w:sz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078A6"/>
    <w:rPr>
      <w:rFonts w:ascii="Arial Narrow" w:hAnsi="Arial Narrow"/>
      <w:sz w:val="24"/>
      <w:lang w:val="es-ES_tradnl"/>
    </w:rPr>
  </w:style>
  <w:style w:type="table" w:styleId="Tablaconcuadrcula">
    <w:name w:val="Table Grid"/>
    <w:basedOn w:val="Tablanormal"/>
    <w:uiPriority w:val="59"/>
    <w:rsid w:val="00023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236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uis%20Nabil\Datos%20de%20programa\Microsoft\Plantillas\membrete%20GRJ1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6C88AC7C374C88907A4CC013FDB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AB1A5-AEF1-496C-A439-AC78115A3FF0}"/>
      </w:docPartPr>
      <w:docPartBody>
        <w:p w:rsidR="00033C4B" w:rsidRDefault="00393791" w:rsidP="00393791">
          <w:pPr>
            <w:pStyle w:val="2B6C88AC7C374C88907A4CC013FDB1B3"/>
          </w:pPr>
          <w:r w:rsidRPr="0051081F">
            <w:rPr>
              <w:rStyle w:val="Textodelmarcadordeposicin"/>
            </w:rPr>
            <w:t>[Dirección de la compañía]</w:t>
          </w:r>
        </w:p>
      </w:docPartBody>
    </w:docPart>
    <w:docPart>
      <w:docPartPr>
        <w:name w:val="870C5C23A8E24768A7819ED22E397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1D5D2-778C-4DFA-A196-D70985DB9816}"/>
      </w:docPartPr>
      <w:docPartBody>
        <w:p w:rsidR="00033C4B" w:rsidRDefault="00393791" w:rsidP="00393791">
          <w:pPr>
            <w:pStyle w:val="870C5C23A8E24768A7819ED22E397A47"/>
          </w:pPr>
          <w:r w:rsidRPr="0051081F">
            <w:rPr>
              <w:rStyle w:val="Textodelmarcadordeposicin"/>
            </w:rPr>
            <w:t>[Dirección de la compañía]</w:t>
          </w:r>
        </w:p>
      </w:docPartBody>
    </w:docPart>
    <w:docPart>
      <w:docPartPr>
        <w:name w:val="2493A716C5B4408BA560D1651C5E1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4A9C0-CB6C-43EA-A0D3-4F16136AE9FF}"/>
      </w:docPartPr>
      <w:docPartBody>
        <w:p w:rsidR="00033C4B" w:rsidRDefault="00393791" w:rsidP="00393791">
          <w:pPr>
            <w:pStyle w:val="2493A716C5B4408BA560D1651C5E1D56"/>
          </w:pPr>
          <w:r w:rsidRPr="00403906">
            <w:rPr>
              <w:rStyle w:val="Textodelmarcadordeposicin"/>
            </w:rPr>
            <w:t>[Estado]</w:t>
          </w:r>
        </w:p>
      </w:docPartBody>
    </w:docPart>
    <w:docPart>
      <w:docPartPr>
        <w:name w:val="4DE27470D79D4C0ABF2CF3A71D123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741E9-185D-4F63-A0D7-C0C773522AE6}"/>
      </w:docPartPr>
      <w:docPartBody>
        <w:p w:rsidR="00033C4B" w:rsidRDefault="00393791" w:rsidP="00393791">
          <w:pPr>
            <w:pStyle w:val="4DE27470D79D4C0ABF2CF3A71D12381B"/>
          </w:pPr>
          <w:r w:rsidRPr="00403906">
            <w:rPr>
              <w:rStyle w:val="Textodelmarcadordeposicin"/>
            </w:rPr>
            <w:t>[Palabras clave]</w:t>
          </w:r>
        </w:p>
      </w:docPartBody>
    </w:docPart>
    <w:docPart>
      <w:docPartPr>
        <w:name w:val="BDB517FCAE3F47BDA014BECD0134B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988E5-9FD2-4CE6-B309-80F91D66F016}"/>
      </w:docPartPr>
      <w:docPartBody>
        <w:p w:rsidR="00033C4B" w:rsidRDefault="00393791" w:rsidP="00393791">
          <w:pPr>
            <w:pStyle w:val="BDB517FCAE3F47BDA014BECD0134B3FF"/>
          </w:pPr>
          <w:r w:rsidRPr="00403906">
            <w:rPr>
              <w:rStyle w:val="Textodelmarcadordeposicin"/>
            </w:rPr>
            <w:t>[Estado]</w:t>
          </w:r>
        </w:p>
      </w:docPartBody>
    </w:docPart>
    <w:docPart>
      <w:docPartPr>
        <w:name w:val="1FA7FFDB639D4368898D07C2C9A47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D1887-B627-4B00-8257-923C49175D16}"/>
      </w:docPartPr>
      <w:docPartBody>
        <w:p w:rsidR="008A26BF" w:rsidRDefault="005D6605" w:rsidP="005D6605">
          <w:pPr>
            <w:pStyle w:val="1FA7FFDB639D4368898D07C2C9A47E3E"/>
          </w:pPr>
          <w:r w:rsidRPr="00403906">
            <w:rPr>
              <w:rStyle w:val="Textodelmarcadordeposicin"/>
            </w:rPr>
            <w:t>[Palabras clave]</w:t>
          </w:r>
        </w:p>
      </w:docPartBody>
    </w:docPart>
    <w:docPart>
      <w:docPartPr>
        <w:name w:val="0EBFE9921CEC412EABE58DD533F3E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8A90F-9792-4F52-9B5F-8D7031DE67D3}"/>
      </w:docPartPr>
      <w:docPartBody>
        <w:p w:rsidR="00851035" w:rsidRDefault="00F53D15" w:rsidP="00F53D15">
          <w:pPr>
            <w:pStyle w:val="0EBFE9921CEC412EABE58DD533F3E1F7"/>
          </w:pPr>
          <w:r w:rsidRPr="00A83F17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91"/>
    <w:rsid w:val="00033C4B"/>
    <w:rsid w:val="00193A19"/>
    <w:rsid w:val="00393791"/>
    <w:rsid w:val="003E2630"/>
    <w:rsid w:val="00565073"/>
    <w:rsid w:val="00595CF0"/>
    <w:rsid w:val="005D6605"/>
    <w:rsid w:val="006571D5"/>
    <w:rsid w:val="00680AD2"/>
    <w:rsid w:val="00687C36"/>
    <w:rsid w:val="006C14BB"/>
    <w:rsid w:val="007A247D"/>
    <w:rsid w:val="007B3706"/>
    <w:rsid w:val="00851035"/>
    <w:rsid w:val="008A26BF"/>
    <w:rsid w:val="008B22B5"/>
    <w:rsid w:val="008E5050"/>
    <w:rsid w:val="009623C5"/>
    <w:rsid w:val="009C5918"/>
    <w:rsid w:val="00AE3E80"/>
    <w:rsid w:val="00B0378F"/>
    <w:rsid w:val="00B80F36"/>
    <w:rsid w:val="00C140FF"/>
    <w:rsid w:val="00C232F1"/>
    <w:rsid w:val="00C902D9"/>
    <w:rsid w:val="00D9519F"/>
    <w:rsid w:val="00E0583E"/>
    <w:rsid w:val="00F53D15"/>
    <w:rsid w:val="00FC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3D15"/>
    <w:rPr>
      <w:color w:val="808080"/>
    </w:rPr>
  </w:style>
  <w:style w:type="paragraph" w:customStyle="1" w:styleId="2B6C88AC7C374C88907A4CC013FDB1B3">
    <w:name w:val="2B6C88AC7C374C88907A4CC013FDB1B3"/>
    <w:rsid w:val="00393791"/>
  </w:style>
  <w:style w:type="paragraph" w:customStyle="1" w:styleId="870C5C23A8E24768A7819ED22E397A47">
    <w:name w:val="870C5C23A8E24768A7819ED22E397A47"/>
    <w:rsid w:val="00393791"/>
  </w:style>
  <w:style w:type="paragraph" w:customStyle="1" w:styleId="2493A716C5B4408BA560D1651C5E1D56">
    <w:name w:val="2493A716C5B4408BA560D1651C5E1D56"/>
    <w:rsid w:val="00393791"/>
  </w:style>
  <w:style w:type="paragraph" w:customStyle="1" w:styleId="4DE27470D79D4C0ABF2CF3A71D12381B">
    <w:name w:val="4DE27470D79D4C0ABF2CF3A71D12381B"/>
    <w:rsid w:val="00393791"/>
  </w:style>
  <w:style w:type="paragraph" w:customStyle="1" w:styleId="BDB517FCAE3F47BDA014BECD0134B3FF">
    <w:name w:val="BDB517FCAE3F47BDA014BECD0134B3FF"/>
    <w:rsid w:val="00393791"/>
  </w:style>
  <w:style w:type="paragraph" w:customStyle="1" w:styleId="1FA7FFDB639D4368898D07C2C9A47E3E">
    <w:name w:val="1FA7FFDB639D4368898D07C2C9A47E3E"/>
    <w:rsid w:val="005D6605"/>
  </w:style>
  <w:style w:type="paragraph" w:customStyle="1" w:styleId="0EBFE9921CEC412EABE58DD533F3E1F7">
    <w:name w:val="0EBFE9921CEC412EABE58DD533F3E1F7"/>
    <w:rsid w:val="00F53D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Por definir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561D1-AA22-4803-8DD7-2FAA98591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GRJ1.dot</Template>
  <TotalTime>1000</TotalTime>
  <Pages>7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Auxiliar de cuentas</vt:lpstr>
    </vt:vector>
  </TitlesOfParts>
  <Company>Antar Soluciones, S. A. de C.V.</Company>
  <LinksUpToDate>false</LinksUpToDate>
  <CharactersWithSpaces>2644</CharactersWithSpaces>
  <SharedDoc>false</SharedDoc>
  <HLinks>
    <vt:vector size="12" baseType="variant">
      <vt:variant>
        <vt:i4>11010148</vt:i4>
      </vt:variant>
      <vt:variant>
        <vt:i4>4475</vt:i4>
      </vt:variant>
      <vt:variant>
        <vt:i4>1025</vt:i4>
      </vt:variant>
      <vt:variant>
        <vt:i4>1</vt:i4>
      </vt:variant>
      <vt:variant>
        <vt:lpwstr>C:\GJR\Imágenes\Logotipos GJR\lwgjr.jpg</vt:lpwstr>
      </vt:variant>
      <vt:variant>
        <vt:lpwstr/>
      </vt:variant>
      <vt:variant>
        <vt:i4>5767215</vt:i4>
      </vt:variant>
      <vt:variant>
        <vt:i4>-1</vt:i4>
      </vt:variant>
      <vt:variant>
        <vt:i4>2063</vt:i4>
      </vt:variant>
      <vt:variant>
        <vt:i4>1</vt:i4>
      </vt:variant>
      <vt:variant>
        <vt:lpwstr>C:\B&amp;J\Documentos B&amp;J\Imagenes\L_Kepler.jpg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Aplicación Movil</dc:title>
  <dc:creator>Luis Nabil Ruiz Graciano</dc:creator>
  <cp:keywords>Cliente</cp:keywords>
  <cp:lastModifiedBy>pABLO soriano JIMEnez</cp:lastModifiedBy>
  <cp:revision>3</cp:revision>
  <cp:lastPrinted>2023-11-09T18:46:00Z</cp:lastPrinted>
  <dcterms:created xsi:type="dcterms:W3CDTF">2025-05-07T00:37:00Z</dcterms:created>
  <dcterms:modified xsi:type="dcterms:W3CDTF">2025-05-07T17:17:00Z</dcterms:modified>
  <cp:contentStatus>899 +  IVA</cp:contentStatus>
</cp:coreProperties>
</file>